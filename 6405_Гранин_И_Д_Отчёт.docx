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4A9BC" w14:textId="77777777" w:rsidR="00165265" w:rsidRPr="00354259" w:rsidRDefault="00165265" w:rsidP="00A22A43">
      <w:pPr>
        <w:pStyle w:val="ac"/>
        <w:rPr>
          <w:bCs/>
          <w:color w:val="auto"/>
        </w:rPr>
      </w:pPr>
      <w:r w:rsidRPr="00354259">
        <w:rPr>
          <w:color w:val="auto"/>
        </w:rPr>
        <w:t xml:space="preserve">МИНИСТЕРСТВО </w:t>
      </w:r>
      <w:r w:rsidR="0002457D" w:rsidRPr="00354259">
        <w:rPr>
          <w:color w:val="auto"/>
        </w:rPr>
        <w:t xml:space="preserve">НАУКИ </w:t>
      </w:r>
      <w:r w:rsidRPr="00354259">
        <w:rPr>
          <w:color w:val="auto"/>
        </w:rPr>
        <w:t xml:space="preserve">И </w:t>
      </w:r>
      <w:r w:rsidR="0002457D" w:rsidRPr="00354259">
        <w:rPr>
          <w:color w:val="auto"/>
        </w:rPr>
        <w:t>ВЫСШЕГООБРАЗОВАНИЯ</w:t>
      </w:r>
      <w:r w:rsidRPr="00354259">
        <w:rPr>
          <w:color w:val="auto"/>
        </w:rPr>
        <w:br/>
        <w:t>РОССИЙСКОЙ ФЕДЕРАЦИИ</w:t>
      </w:r>
    </w:p>
    <w:p w14:paraId="03207867" w14:textId="77777777" w:rsidR="00A22A43" w:rsidRPr="00354259" w:rsidRDefault="00A22A43" w:rsidP="00521366"/>
    <w:p w14:paraId="0FB7B880" w14:textId="77777777" w:rsidR="00165265" w:rsidRPr="00354259" w:rsidRDefault="00150B0B" w:rsidP="00A22A43">
      <w:pPr>
        <w:pStyle w:val="ac"/>
        <w:rPr>
          <w:color w:val="auto"/>
        </w:rPr>
      </w:pPr>
      <w:r w:rsidRPr="00354259">
        <w:rPr>
          <w:color w:val="auto"/>
        </w:rPr>
        <w:t>ф</w:t>
      </w:r>
      <w:r w:rsidR="00165265" w:rsidRPr="00354259">
        <w:rPr>
          <w:color w:val="auto"/>
        </w:rPr>
        <w:t xml:space="preserve">едеральное государственное автономное </w:t>
      </w:r>
      <w:r w:rsidR="00165265" w:rsidRPr="00354259">
        <w:rPr>
          <w:color w:val="auto"/>
        </w:rPr>
        <w:br/>
        <w:t>образовательное</w:t>
      </w:r>
      <w:r w:rsidR="002E13EA" w:rsidRPr="00354259">
        <w:rPr>
          <w:color w:val="auto"/>
        </w:rPr>
        <w:t xml:space="preserve"> </w:t>
      </w:r>
      <w:r w:rsidR="00165265" w:rsidRPr="00354259">
        <w:rPr>
          <w:color w:val="auto"/>
        </w:rPr>
        <w:t>учреждение высшего образования</w:t>
      </w:r>
      <w:r w:rsidR="00165265" w:rsidRPr="00354259">
        <w:rPr>
          <w:color w:val="auto"/>
        </w:rPr>
        <w:br/>
        <w:t xml:space="preserve">«Самарский национальный исследовательский университет </w:t>
      </w:r>
      <w:r w:rsidR="00165265" w:rsidRPr="00354259">
        <w:rPr>
          <w:color w:val="auto"/>
        </w:rPr>
        <w:br/>
        <w:t>имени академика С.П. Королева»</w:t>
      </w:r>
      <w:r w:rsidR="00A22A43" w:rsidRPr="00354259">
        <w:rPr>
          <w:color w:val="auto"/>
        </w:rPr>
        <w:br/>
      </w:r>
      <w:r w:rsidR="00165265" w:rsidRPr="00354259">
        <w:rPr>
          <w:bCs/>
          <w:color w:val="auto"/>
        </w:rPr>
        <w:t>(Самарский университет)</w:t>
      </w:r>
    </w:p>
    <w:p w14:paraId="162DB902" w14:textId="77777777" w:rsidR="00165265" w:rsidRPr="00354259" w:rsidRDefault="00165265" w:rsidP="00A22A43">
      <w:pPr>
        <w:pStyle w:val="ac"/>
        <w:rPr>
          <w:color w:val="auto"/>
        </w:rPr>
      </w:pPr>
    </w:p>
    <w:p w14:paraId="731F362C" w14:textId="77777777" w:rsidR="00165265" w:rsidRPr="00354259" w:rsidRDefault="005C5A77" w:rsidP="00A22A43">
      <w:pPr>
        <w:pStyle w:val="ac"/>
        <w:rPr>
          <w:color w:val="auto"/>
        </w:rPr>
      </w:pPr>
      <w:r w:rsidRPr="00354259">
        <w:rPr>
          <w:color w:val="auto"/>
        </w:rPr>
        <w:t>Институт ин</w:t>
      </w:r>
      <w:r w:rsidRPr="00354259">
        <w:rPr>
          <w:rStyle w:val="-0"/>
          <w:color w:val="auto"/>
        </w:rPr>
        <w:t>формати</w:t>
      </w:r>
      <w:r w:rsidRPr="00354259">
        <w:rPr>
          <w:color w:val="auto"/>
        </w:rPr>
        <w:t>ки</w:t>
      </w:r>
      <w:r w:rsidR="00165265" w:rsidRPr="00354259">
        <w:rPr>
          <w:color w:val="auto"/>
        </w:rPr>
        <w:t xml:space="preserve"> и </w:t>
      </w:r>
      <w:r w:rsidRPr="00354259">
        <w:rPr>
          <w:color w:val="auto"/>
        </w:rPr>
        <w:t>кибернет</w:t>
      </w:r>
      <w:r w:rsidR="00165265" w:rsidRPr="00354259">
        <w:rPr>
          <w:color w:val="auto"/>
        </w:rPr>
        <w:t>ики</w:t>
      </w:r>
    </w:p>
    <w:p w14:paraId="0F6E3BE2" w14:textId="77777777" w:rsidR="00165265" w:rsidRPr="00354259" w:rsidRDefault="00165265" w:rsidP="00A22A43">
      <w:pPr>
        <w:pStyle w:val="ac"/>
        <w:rPr>
          <w:color w:val="auto"/>
        </w:rPr>
      </w:pPr>
      <w:r w:rsidRPr="00354259">
        <w:rPr>
          <w:color w:val="auto"/>
        </w:rPr>
        <w:t>Кафедра технической кибернетики</w:t>
      </w:r>
    </w:p>
    <w:p w14:paraId="12FC175C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C18D81F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102803D8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A281C34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1FCEF393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1630B78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2FBBD5DC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408158A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52F26F3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0CF60DA0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56756254" w14:textId="77777777" w:rsidR="00155442" w:rsidRPr="00354259" w:rsidRDefault="00155442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704A1AFC" w14:textId="77777777" w:rsidR="00155442" w:rsidRPr="00354259" w:rsidRDefault="00155442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5FA3A05" w14:textId="77777777" w:rsidR="00165265" w:rsidRPr="00354259" w:rsidRDefault="00165265" w:rsidP="00165265">
      <w:pPr>
        <w:shd w:val="clear" w:color="auto" w:fill="FFFFFF"/>
        <w:jc w:val="center"/>
        <w:rPr>
          <w:bCs/>
          <w:sz w:val="16"/>
          <w:szCs w:val="16"/>
        </w:rPr>
      </w:pPr>
    </w:p>
    <w:p w14:paraId="6CBD9D6B" w14:textId="3BEA4AC4" w:rsidR="00155442" w:rsidRPr="00354259" w:rsidRDefault="00155442" w:rsidP="008B1EA8">
      <w:pPr>
        <w:pStyle w:val="ac"/>
        <w:rPr>
          <w:color w:val="auto"/>
        </w:rPr>
      </w:pPr>
      <w:r w:rsidRPr="00354259">
        <w:rPr>
          <w:color w:val="auto"/>
        </w:rPr>
        <w:t xml:space="preserve">Отчёт по предмету «Технологии программирования на </w:t>
      </w:r>
      <w:r w:rsidRPr="00354259">
        <w:rPr>
          <w:color w:val="auto"/>
          <w:lang w:val="en-US"/>
        </w:rPr>
        <w:t>Python</w:t>
      </w:r>
      <w:r w:rsidRPr="00354259">
        <w:rPr>
          <w:color w:val="auto"/>
        </w:rPr>
        <w:t>»</w:t>
      </w:r>
    </w:p>
    <w:p w14:paraId="414D10CD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448A56EC" w14:textId="77777777" w:rsidR="00165265" w:rsidRPr="00354259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A357C65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0F1EE4E" w14:textId="77777777" w:rsidR="0009637C" w:rsidRPr="00354259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50085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55CE1EC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753FF4A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C758A96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5241A9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2ADA77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AFE6D7A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BAB4B8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B3B0B1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E8E3277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032F9F6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AC4097" w14:textId="77777777" w:rsidR="00155442" w:rsidRPr="00354259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C1366E3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EA3AD20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6D151F2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97D53E3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75B8C07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BDD3112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68A28A7" w14:textId="77777777" w:rsidR="008B1EA8" w:rsidRPr="00354259" w:rsidRDefault="008B1EA8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1369BC0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701E5C0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ED7B7C9" w14:textId="77777777" w:rsidR="0055446E" w:rsidRPr="00354259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4B28D56" w14:textId="77777777" w:rsidR="00466139" w:rsidRPr="0035425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0E4E4A0" w14:textId="4C806EEF" w:rsidR="001C58DF" w:rsidRPr="00354259" w:rsidRDefault="001C58DF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354259">
        <w:rPr>
          <w:sz w:val="28"/>
          <w:szCs w:val="28"/>
        </w:rPr>
        <w:t>Обучающийся</w:t>
      </w:r>
      <w:r w:rsidRPr="00354259">
        <w:rPr>
          <w:sz w:val="28"/>
          <w:szCs w:val="28"/>
        </w:rPr>
        <w:tab/>
      </w:r>
      <w:r w:rsidRPr="00354259">
        <w:rPr>
          <w:sz w:val="28"/>
          <w:szCs w:val="28"/>
        </w:rPr>
        <w:tab/>
      </w:r>
      <w:r w:rsidR="00762CD2">
        <w:rPr>
          <w:sz w:val="28"/>
          <w:szCs w:val="28"/>
        </w:rPr>
        <w:t>И</w:t>
      </w:r>
      <w:r w:rsidR="00155442" w:rsidRPr="00354259">
        <w:rPr>
          <w:sz w:val="28"/>
          <w:szCs w:val="28"/>
        </w:rPr>
        <w:t>.</w:t>
      </w:r>
      <w:r w:rsidR="008B1EA8" w:rsidRPr="00354259">
        <w:rPr>
          <w:sz w:val="28"/>
          <w:szCs w:val="28"/>
        </w:rPr>
        <w:t>Д</w:t>
      </w:r>
      <w:r w:rsidRPr="00354259">
        <w:rPr>
          <w:sz w:val="28"/>
          <w:szCs w:val="28"/>
        </w:rPr>
        <w:t xml:space="preserve">. </w:t>
      </w:r>
      <w:r w:rsidR="00762CD2">
        <w:rPr>
          <w:sz w:val="28"/>
          <w:szCs w:val="28"/>
        </w:rPr>
        <w:t>Гранин</w:t>
      </w:r>
    </w:p>
    <w:p w14:paraId="08239370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  <w:t>(</w:t>
      </w:r>
      <w:r w:rsidRPr="00354259">
        <w:rPr>
          <w:i/>
          <w:sz w:val="16"/>
          <w:szCs w:val="16"/>
        </w:rPr>
        <w:t>подпись</w:t>
      </w:r>
      <w:r w:rsidRPr="00354259">
        <w:rPr>
          <w:sz w:val="16"/>
          <w:szCs w:val="16"/>
        </w:rPr>
        <w:t>)</w:t>
      </w:r>
    </w:p>
    <w:p w14:paraId="57DBE3D6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</w:r>
    </w:p>
    <w:p w14:paraId="29C072C4" w14:textId="0D466391" w:rsidR="001C58DF" w:rsidRPr="00354259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354259">
        <w:rPr>
          <w:sz w:val="28"/>
          <w:szCs w:val="28"/>
        </w:rPr>
        <w:t>Преподаватель</w:t>
      </w:r>
      <w:r w:rsidR="00E443ED" w:rsidRPr="00354259">
        <w:rPr>
          <w:sz w:val="28"/>
          <w:szCs w:val="28"/>
        </w:rPr>
        <w:tab/>
      </w:r>
      <w:r w:rsidR="00E443ED" w:rsidRPr="00354259">
        <w:rPr>
          <w:sz w:val="28"/>
          <w:szCs w:val="28"/>
        </w:rPr>
        <w:tab/>
        <w:t>Н</w:t>
      </w:r>
      <w:r w:rsidR="001C58DF" w:rsidRPr="00354259">
        <w:rPr>
          <w:sz w:val="28"/>
          <w:szCs w:val="28"/>
        </w:rPr>
        <w:t>.В.</w:t>
      </w:r>
      <w:r w:rsidR="008B1EA8" w:rsidRPr="00354259">
        <w:rPr>
          <w:sz w:val="28"/>
          <w:szCs w:val="28"/>
        </w:rPr>
        <w:t xml:space="preserve"> </w:t>
      </w:r>
      <w:r w:rsidR="00E443ED" w:rsidRPr="00354259">
        <w:rPr>
          <w:sz w:val="28"/>
          <w:szCs w:val="28"/>
        </w:rPr>
        <w:t>Головастиков</w:t>
      </w:r>
    </w:p>
    <w:p w14:paraId="56FFA3DE" w14:textId="77777777" w:rsidR="001C58DF" w:rsidRPr="00354259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sz w:val="16"/>
          <w:szCs w:val="16"/>
        </w:rPr>
      </w:pPr>
      <w:r w:rsidRPr="00354259">
        <w:rPr>
          <w:sz w:val="16"/>
          <w:szCs w:val="16"/>
        </w:rPr>
        <w:tab/>
        <w:t>(</w:t>
      </w:r>
      <w:r w:rsidRPr="00354259">
        <w:rPr>
          <w:i/>
          <w:sz w:val="16"/>
          <w:szCs w:val="16"/>
        </w:rPr>
        <w:t>подпись</w:t>
      </w:r>
      <w:r w:rsidRPr="00354259">
        <w:rPr>
          <w:sz w:val="16"/>
          <w:szCs w:val="16"/>
        </w:rPr>
        <w:t>)</w:t>
      </w:r>
    </w:p>
    <w:p w14:paraId="283E4D3F" w14:textId="77777777" w:rsidR="00466139" w:rsidRPr="00354259" w:rsidRDefault="00466139" w:rsidP="00466139">
      <w:pPr>
        <w:shd w:val="clear" w:color="auto" w:fill="FFFFFF"/>
        <w:ind w:left="1440"/>
        <w:jc w:val="center"/>
        <w:rPr>
          <w:sz w:val="12"/>
          <w:szCs w:val="12"/>
        </w:rPr>
      </w:pPr>
    </w:p>
    <w:p w14:paraId="79263C4E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4AE4750C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396B18D0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5CA3BA07" w14:textId="77777777" w:rsidR="005C5A77" w:rsidRPr="00354259" w:rsidRDefault="005C5A77" w:rsidP="00466139">
      <w:pPr>
        <w:shd w:val="clear" w:color="auto" w:fill="FFFFFF"/>
        <w:jc w:val="center"/>
        <w:rPr>
          <w:sz w:val="12"/>
          <w:szCs w:val="12"/>
        </w:rPr>
      </w:pPr>
    </w:p>
    <w:p w14:paraId="10248FEA" w14:textId="77777777" w:rsidR="005C5A77" w:rsidRPr="00354259" w:rsidRDefault="005C5A77" w:rsidP="00466139">
      <w:pPr>
        <w:shd w:val="clear" w:color="auto" w:fill="FFFFFF"/>
        <w:jc w:val="center"/>
        <w:rPr>
          <w:sz w:val="12"/>
          <w:szCs w:val="12"/>
        </w:rPr>
      </w:pPr>
    </w:p>
    <w:p w14:paraId="65B1B0AA" w14:textId="77777777" w:rsidR="00CB479E" w:rsidRPr="00354259" w:rsidRDefault="00CB479E" w:rsidP="00466139">
      <w:pPr>
        <w:shd w:val="clear" w:color="auto" w:fill="FFFFFF"/>
        <w:jc w:val="center"/>
        <w:rPr>
          <w:sz w:val="12"/>
          <w:szCs w:val="12"/>
        </w:rPr>
      </w:pPr>
    </w:p>
    <w:p w14:paraId="6CD34D7C" w14:textId="77777777" w:rsidR="00CB479E" w:rsidRPr="00354259" w:rsidRDefault="00CB479E" w:rsidP="00466139">
      <w:pPr>
        <w:shd w:val="clear" w:color="auto" w:fill="FFFFFF"/>
        <w:jc w:val="center"/>
        <w:rPr>
          <w:sz w:val="12"/>
          <w:szCs w:val="12"/>
        </w:rPr>
      </w:pPr>
    </w:p>
    <w:p w14:paraId="01508530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09122EB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1997301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581CF999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6AA041DA" w14:textId="77777777" w:rsidR="00466139" w:rsidRPr="00354259" w:rsidRDefault="00466139" w:rsidP="00466139">
      <w:pPr>
        <w:shd w:val="clear" w:color="auto" w:fill="FFFFFF"/>
        <w:jc w:val="center"/>
        <w:rPr>
          <w:sz w:val="12"/>
          <w:szCs w:val="12"/>
        </w:rPr>
      </w:pPr>
    </w:p>
    <w:p w14:paraId="210B337F" w14:textId="07D42654" w:rsidR="005C5A77" w:rsidRPr="00354259" w:rsidRDefault="00466139" w:rsidP="00D1514F">
      <w:pPr>
        <w:pStyle w:val="ac"/>
        <w:rPr>
          <w:color w:val="auto"/>
        </w:rPr>
      </w:pPr>
      <w:r w:rsidRPr="00354259">
        <w:rPr>
          <w:color w:val="auto"/>
        </w:rPr>
        <w:t>С</w:t>
      </w:r>
      <w:r w:rsidR="00F12BB1" w:rsidRPr="00354259">
        <w:rPr>
          <w:color w:val="auto"/>
        </w:rPr>
        <w:t>амара</w:t>
      </w:r>
      <w:r w:rsidRPr="00354259">
        <w:rPr>
          <w:color w:val="auto"/>
        </w:rPr>
        <w:t xml:space="preserve"> 20</w:t>
      </w:r>
      <w:r w:rsidR="00F059B4" w:rsidRPr="00354259">
        <w:rPr>
          <w:color w:val="auto"/>
        </w:rPr>
        <w:t>2</w:t>
      </w:r>
      <w:r w:rsidR="00155442" w:rsidRPr="00354259">
        <w:rPr>
          <w:color w:val="auto"/>
        </w:rPr>
        <w:t>5</w:t>
      </w:r>
      <w:r w:rsidR="005C5A77" w:rsidRPr="00354259">
        <w:rPr>
          <w:color w:val="auto"/>
        </w:rPr>
        <w:br w:type="page"/>
      </w:r>
    </w:p>
    <w:p w14:paraId="45C346CF" w14:textId="77777777" w:rsidR="00466139" w:rsidRPr="00354259" w:rsidRDefault="00466139" w:rsidP="003B5E88">
      <w:pPr>
        <w:pStyle w:val="aff0"/>
        <w:rPr>
          <w:color w:val="auto"/>
        </w:rPr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354259">
        <w:rPr>
          <w:color w:val="auto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EndPr/>
      <w:sdtContent>
        <w:p w14:paraId="739F25DE" w14:textId="20C4A21B" w:rsidR="004F45FD" w:rsidRPr="00354259" w:rsidRDefault="004F45FD" w:rsidP="004F45FD">
          <w:pPr>
            <w:pStyle w:val="13"/>
            <w:rPr>
              <w:rFonts w:eastAsiaTheme="minorEastAsia"/>
              <w:sz w:val="22"/>
              <w:szCs w:val="22"/>
              <w:lang w:eastAsia="ru-RU"/>
            </w:rPr>
          </w:pPr>
        </w:p>
        <w:p w14:paraId="7B630D57" w14:textId="00951CB7" w:rsidR="007541FC" w:rsidRDefault="00A463D1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354259">
            <w:fldChar w:fldCharType="begin"/>
          </w:r>
          <w:r w:rsidR="00F27874" w:rsidRPr="00354259">
            <w:instrText xml:space="preserve"> TOC \o "1-4" \h \z \u </w:instrText>
          </w:r>
          <w:r w:rsidRPr="00354259">
            <w:fldChar w:fldCharType="separate"/>
          </w:r>
          <w:hyperlink w:anchor="_Toc216959830" w:history="1">
            <w:r w:rsidR="007541FC" w:rsidRPr="00F07459">
              <w:rPr>
                <w:rStyle w:val="af"/>
              </w:rPr>
              <w:t>ВВЕДЕНИЕ</w:t>
            </w:r>
            <w:r w:rsidR="007541FC">
              <w:rPr>
                <w:webHidden/>
              </w:rPr>
              <w:tab/>
            </w:r>
            <w:r w:rsidR="007541FC">
              <w:rPr>
                <w:webHidden/>
              </w:rPr>
              <w:fldChar w:fldCharType="begin"/>
            </w:r>
            <w:r w:rsidR="007541FC">
              <w:rPr>
                <w:webHidden/>
              </w:rPr>
              <w:instrText xml:space="preserve"> PAGEREF _Toc216959830 \h </w:instrText>
            </w:r>
            <w:r w:rsidR="007541FC">
              <w:rPr>
                <w:webHidden/>
              </w:rPr>
            </w:r>
            <w:r w:rsidR="007541FC">
              <w:rPr>
                <w:webHidden/>
              </w:rPr>
              <w:fldChar w:fldCharType="separate"/>
            </w:r>
            <w:r w:rsidR="007541FC">
              <w:rPr>
                <w:webHidden/>
              </w:rPr>
              <w:t>4</w:t>
            </w:r>
            <w:r w:rsidR="007541FC">
              <w:rPr>
                <w:webHidden/>
              </w:rPr>
              <w:fldChar w:fldCharType="end"/>
            </w:r>
          </w:hyperlink>
        </w:p>
        <w:p w14:paraId="2203BE04" w14:textId="101EA758" w:rsidR="007541FC" w:rsidRDefault="007541F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6959831" w:history="1">
            <w:r w:rsidRPr="00F07459">
              <w:rPr>
                <w:rStyle w:val="af"/>
              </w:rPr>
              <w:t>1 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_Toc216959831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49D593A" w14:textId="6E2409B9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32" w:history="1">
            <w:r w:rsidRPr="00F07459">
              <w:rPr>
                <w:rStyle w:val="af"/>
                <w:noProof/>
              </w:rPr>
              <w:t>1.1 Первое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BB45" w14:textId="4323C2AE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33" w:history="1">
            <w:r w:rsidRPr="00F07459">
              <w:rPr>
                <w:rStyle w:val="af"/>
                <w:noProof/>
              </w:rPr>
              <w:t>1.2 Второе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1E8E" w14:textId="191EA753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34" w:history="1">
            <w:r w:rsidRPr="00F07459">
              <w:rPr>
                <w:rStyle w:val="af"/>
                <w:noProof/>
              </w:rPr>
              <w:t>1.3 Четвёртое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E1B47" w14:textId="4C9139CB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35" w:history="1">
            <w:r w:rsidRPr="00F07459">
              <w:rPr>
                <w:rStyle w:val="af"/>
                <w:noProof/>
              </w:rPr>
              <w:t>1.4 Пятое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7001" w14:textId="4CE825AC" w:rsidR="007541FC" w:rsidRDefault="007541F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6959836" w:history="1">
            <w:r w:rsidRPr="00F07459">
              <w:rPr>
                <w:rStyle w:val="af"/>
              </w:rPr>
              <w:t>2 Описание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_Toc216959836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93A778F" w14:textId="01590C64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37" w:history="1">
            <w:r w:rsidRPr="00F07459">
              <w:rPr>
                <w:rStyle w:val="af"/>
                <w:noProof/>
                <w:lang w:val="en-US"/>
              </w:rPr>
              <w:t>2.1</w:t>
            </w:r>
            <w:r w:rsidRPr="00F07459">
              <w:rPr>
                <w:rStyle w:val="af"/>
                <w:noProof/>
              </w:rPr>
              <w:t xml:space="preserve"> Описание класса </w:t>
            </w:r>
            <w:r w:rsidRPr="00F07459">
              <w:rPr>
                <w:rStyle w:val="af"/>
                <w:noProof/>
                <w:lang w:val="en-US"/>
              </w:rPr>
              <w:t>ImageProcessing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96E57" w14:textId="55CDD2E1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38" w:history="1">
            <w:r w:rsidRPr="00F07459">
              <w:rPr>
                <w:rStyle w:val="af"/>
                <w:noProof/>
                <w:lang w:val="en-US"/>
              </w:rPr>
              <w:t>2.2</w:t>
            </w:r>
            <w:r w:rsidRPr="00F07459">
              <w:rPr>
                <w:rStyle w:val="af"/>
                <w:noProof/>
              </w:rPr>
              <w:t xml:space="preserve"> Описание</w:t>
            </w:r>
            <w:r w:rsidRPr="00F07459">
              <w:rPr>
                <w:rStyle w:val="af"/>
                <w:noProof/>
                <w:lang w:val="en-US"/>
              </w:rPr>
              <w:t xml:space="preserve"> </w:t>
            </w:r>
            <w:r w:rsidRPr="00F07459">
              <w:rPr>
                <w:rStyle w:val="af"/>
                <w:noProof/>
              </w:rPr>
              <w:t>функционала</w:t>
            </w:r>
            <w:r w:rsidRPr="00F07459">
              <w:rPr>
                <w:rStyle w:val="af"/>
                <w:noProof/>
                <w:lang w:val="en-US"/>
              </w:rPr>
              <w:t xml:space="preserve"> </w:t>
            </w:r>
            <w:r w:rsidRPr="00F07459">
              <w:rPr>
                <w:rStyle w:val="af"/>
                <w:noProof/>
              </w:rPr>
              <w:t>классов</w:t>
            </w:r>
            <w:r w:rsidRPr="00F07459">
              <w:rPr>
                <w:rStyle w:val="af"/>
                <w:noProof/>
                <w:lang w:val="en-US"/>
              </w:rPr>
              <w:t xml:space="preserve"> DogImage, ColorDogImage, GrayscaleDogImage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AB5C" w14:textId="5A61B894" w:rsidR="007541FC" w:rsidRDefault="007541F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39" w:history="1">
            <w:r w:rsidRPr="00F07459">
              <w:rPr>
                <w:rStyle w:val="af"/>
                <w:noProof/>
                <w:lang w:val="en-US"/>
              </w:rPr>
              <w:t>2.2.1</w:t>
            </w:r>
            <w:r w:rsidRPr="00F07459">
              <w:rPr>
                <w:rStyle w:val="af"/>
                <w:noProof/>
              </w:rPr>
              <w:t xml:space="preserve"> Класс </w:t>
            </w:r>
            <w:r w:rsidRPr="00F07459">
              <w:rPr>
                <w:rStyle w:val="af"/>
                <w:noProof/>
                <w:lang w:val="en-US"/>
              </w:rPr>
              <w:t>Dog</w:t>
            </w:r>
            <w:r w:rsidRPr="00F07459">
              <w:rPr>
                <w:rStyle w:val="af"/>
                <w:noProof/>
              </w:rPr>
              <w:t>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CEB9F" w14:textId="49B15A18" w:rsidR="007541FC" w:rsidRDefault="007541F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0" w:history="1">
            <w:r w:rsidRPr="00F07459">
              <w:rPr>
                <w:rStyle w:val="af"/>
                <w:noProof/>
                <w:lang w:val="en-US"/>
              </w:rPr>
              <w:t>2.2.2</w:t>
            </w:r>
            <w:r w:rsidRPr="00F07459">
              <w:rPr>
                <w:rStyle w:val="af"/>
                <w:noProof/>
              </w:rPr>
              <w:t xml:space="preserve"> Класс </w:t>
            </w:r>
            <w:r w:rsidRPr="00F07459">
              <w:rPr>
                <w:rStyle w:val="af"/>
                <w:noProof/>
                <w:lang w:val="en-US"/>
              </w:rPr>
              <w:t>ColorDogImage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80EB3" w14:textId="6CA0C931" w:rsidR="007541FC" w:rsidRDefault="007541F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1" w:history="1">
            <w:r w:rsidRPr="00F07459">
              <w:rPr>
                <w:rStyle w:val="af"/>
                <w:bCs/>
                <w:noProof/>
              </w:rPr>
              <w:t>2.2.3</w:t>
            </w:r>
            <w:r w:rsidRPr="00F07459">
              <w:rPr>
                <w:rStyle w:val="af"/>
                <w:noProof/>
              </w:rPr>
              <w:t xml:space="preserve"> Класс </w:t>
            </w:r>
            <w:r w:rsidRPr="00F07459">
              <w:rPr>
                <w:rStyle w:val="af"/>
                <w:noProof/>
                <w:lang w:val="en-US"/>
              </w:rPr>
              <w:t>Grayscale</w:t>
            </w:r>
            <w:r w:rsidRPr="00F07459">
              <w:rPr>
                <w:rStyle w:val="af"/>
                <w:bCs/>
                <w:noProof/>
                <w:lang w:val="en-US"/>
              </w:rPr>
              <w:t>Dog</w:t>
            </w:r>
            <w:r w:rsidRPr="00F07459">
              <w:rPr>
                <w:rStyle w:val="af"/>
                <w:bCs/>
                <w:noProof/>
              </w:rPr>
              <w:t>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BE00" w14:textId="18664B5C" w:rsidR="007541FC" w:rsidRDefault="007541F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2" w:history="1">
            <w:r w:rsidRPr="00F07459">
              <w:rPr>
                <w:rStyle w:val="af"/>
                <w:bCs/>
                <w:noProof/>
              </w:rPr>
              <w:t>2.2.4</w:t>
            </w:r>
            <w:r w:rsidRPr="00F07459">
              <w:rPr>
                <w:rStyle w:val="af"/>
                <w:noProof/>
              </w:rPr>
              <w:t xml:space="preserve"> Класс </w:t>
            </w:r>
            <w:r w:rsidRPr="00F07459">
              <w:rPr>
                <w:rStyle w:val="af"/>
                <w:bCs/>
                <w:noProof/>
                <w:lang w:val="en-US"/>
              </w:rPr>
              <w:t>DogImageProcessor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DB8BA" w14:textId="4B238203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3" w:history="1">
            <w:r w:rsidRPr="00F07459">
              <w:rPr>
                <w:rStyle w:val="af"/>
                <w:bCs/>
                <w:noProof/>
              </w:rPr>
              <w:t>2.3 Система логирования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49049" w14:textId="04BB58EB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4" w:history="1">
            <w:r w:rsidRPr="00F07459">
              <w:rPr>
                <w:rStyle w:val="af"/>
                <w:bCs/>
                <w:noProof/>
              </w:rPr>
              <w:t>2.4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1CC2" w14:textId="33791EA0" w:rsidR="007541FC" w:rsidRDefault="007541F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5" w:history="1">
            <w:r w:rsidRPr="00F07459">
              <w:rPr>
                <w:rStyle w:val="af"/>
                <w:noProof/>
              </w:rPr>
              <w:t xml:space="preserve">2.4.1 Тесты для </w:t>
            </w:r>
            <w:r w:rsidRPr="00F07459">
              <w:rPr>
                <w:rStyle w:val="af"/>
                <w:noProof/>
                <w:lang w:val="en-US"/>
              </w:rPr>
              <w:t>ColorDogImage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C08F5" w14:textId="002E289F" w:rsidR="007541FC" w:rsidRDefault="007541F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6" w:history="1">
            <w:r w:rsidRPr="00F07459">
              <w:rPr>
                <w:rStyle w:val="af"/>
                <w:noProof/>
                <w:lang w:val="en-US"/>
              </w:rPr>
              <w:t>2.4.2</w:t>
            </w:r>
            <w:r w:rsidRPr="00F07459">
              <w:rPr>
                <w:rStyle w:val="af"/>
                <w:noProof/>
              </w:rPr>
              <w:t xml:space="preserve"> Тесты для </w:t>
            </w:r>
            <w:r w:rsidRPr="00F07459">
              <w:rPr>
                <w:rStyle w:val="af"/>
                <w:noProof/>
                <w:lang w:val="en-US"/>
              </w:rPr>
              <w:t>GrayscaleDogImage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0679C" w14:textId="5948725D" w:rsidR="007541FC" w:rsidRDefault="007541FC">
          <w:pPr>
            <w:pStyle w:val="3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7" w:history="1">
            <w:r w:rsidRPr="00F07459">
              <w:rPr>
                <w:rStyle w:val="af"/>
                <w:noProof/>
                <w:lang w:val="en-US"/>
              </w:rPr>
              <w:t>2.4.3</w:t>
            </w:r>
            <w:r w:rsidRPr="00F07459">
              <w:rPr>
                <w:rStyle w:val="af"/>
                <w:noProof/>
              </w:rPr>
              <w:t xml:space="preserve"> Тесты для </w:t>
            </w:r>
            <w:r w:rsidRPr="00F07459">
              <w:rPr>
                <w:rStyle w:val="af"/>
                <w:noProof/>
                <w:lang w:val="en-US"/>
              </w:rPr>
              <w:t>DogImageProcessor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A5E3" w14:textId="0B701523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8" w:history="1">
            <w:r w:rsidRPr="00F07459">
              <w:rPr>
                <w:rStyle w:val="af"/>
                <w:noProof/>
              </w:rPr>
              <w:t>2.5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C39D" w14:textId="1E111816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49" w:history="1">
            <w:r w:rsidRPr="00F07459">
              <w:rPr>
                <w:rStyle w:val="af"/>
                <w:noProof/>
              </w:rPr>
              <w:t xml:space="preserve">2.6 Описание работы пайплайна обработки данных от </w:t>
            </w:r>
            <w:r w:rsidRPr="00F07459">
              <w:rPr>
                <w:rStyle w:val="af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492F" w14:textId="25F2B5F7" w:rsidR="007541FC" w:rsidRDefault="007541FC">
          <w:pPr>
            <w:pStyle w:val="22"/>
            <w:tabs>
              <w:tab w:val="left" w:pos="851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50" w:history="1">
            <w:r w:rsidRPr="00F07459">
              <w:rPr>
                <w:rStyle w:val="af"/>
                <w:bCs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2"/>
                <w:lang w:eastAsia="ru-RU"/>
              </w:rPr>
              <w:tab/>
            </w:r>
            <w:r w:rsidRPr="00F07459">
              <w:rPr>
                <w:rStyle w:val="af"/>
                <w:noProof/>
              </w:rPr>
              <w:t xml:space="preserve">Загрузка изображений: </w:t>
            </w:r>
            <w:r w:rsidRPr="00F07459">
              <w:rPr>
                <w:rStyle w:val="af"/>
                <w:bCs/>
                <w:noProof/>
              </w:rPr>
              <w:t>Для каждого элемента ответа создаётся асинхронная задача загрузки изображения по URL.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602D" w14:textId="623AFFC6" w:rsidR="007541FC" w:rsidRDefault="007541F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6959851" w:history="1">
            <w:r w:rsidRPr="00F07459">
              <w:rPr>
                <w:rStyle w:val="af"/>
              </w:rPr>
              <w:t>3 Примеры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_Toc216959851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C6A587D" w14:textId="1B43DF82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52" w:history="1">
            <w:r w:rsidRPr="00F07459">
              <w:rPr>
                <w:rStyle w:val="af"/>
                <w:bCs/>
                <w:noProof/>
              </w:rPr>
              <w:t>3.1 Запуск программы и вывод в консоль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B1D1" w14:textId="76D24FA3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53" w:history="1">
            <w:r w:rsidRPr="00F07459">
              <w:rPr>
                <w:rStyle w:val="af"/>
                <w:bCs/>
                <w:noProof/>
              </w:rPr>
              <w:t>3.2 Детализированное логирование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62E4" w14:textId="6A0BE2A8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54" w:history="1">
            <w:r w:rsidRPr="00F07459">
              <w:rPr>
                <w:rStyle w:val="af"/>
                <w:bCs/>
                <w:noProof/>
              </w:rPr>
              <w:t>3.3 Визуальное сравнение алгоритмов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6EA3" w14:textId="743671CD" w:rsidR="007541FC" w:rsidRDefault="007541FC">
          <w:pPr>
            <w:pStyle w:val="22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6959855" w:history="1">
            <w:r w:rsidRPr="00F07459">
              <w:rPr>
                <w:rStyle w:val="af"/>
                <w:bCs/>
                <w:noProof/>
              </w:rPr>
              <w:t>3.4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4AB1" w14:textId="1C5C3780" w:rsidR="007541FC" w:rsidRDefault="007541F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6959856" w:history="1">
            <w:r w:rsidRPr="00F07459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_Toc216959856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F243C38" w14:textId="7646CF68" w:rsidR="007541FC" w:rsidRDefault="007541FC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6959857" w:history="1">
            <w:r w:rsidRPr="00F07459">
              <w:rPr>
                <w:rStyle w:val="af"/>
              </w:rPr>
              <w:t>ПРИЛОЖЕНИЕ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_Toc216959857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EBCF7AB" w14:textId="2C271AF8" w:rsidR="00B32E78" w:rsidRPr="00354259" w:rsidRDefault="00A463D1" w:rsidP="004F45FD">
          <w:pPr>
            <w:pStyle w:val="1-"/>
            <w:ind w:firstLine="0"/>
          </w:pPr>
          <w:r w:rsidRPr="00354259">
            <w:rPr>
              <w:rFonts w:eastAsiaTheme="majorEastAsia"/>
              <w:lang w:eastAsia="en-US"/>
            </w:rPr>
            <w:fldChar w:fldCharType="end"/>
          </w:r>
          <w:r w:rsidR="004F45FD" w:rsidRPr="00354259">
            <w:br w:type="page"/>
          </w:r>
        </w:p>
      </w:sdtContent>
    </w:sdt>
    <w:p w14:paraId="7D8A0E2C" w14:textId="410CCA96" w:rsidR="0006463D" w:rsidRPr="00354259" w:rsidRDefault="0006463D" w:rsidP="0006463D">
      <w:pPr>
        <w:pStyle w:val="afc"/>
        <w:rPr>
          <w:rFonts w:cs="Times New Roman"/>
        </w:rPr>
      </w:pPr>
      <w:bookmarkStart w:id="11" w:name="_Toc216959830"/>
      <w:r>
        <w:rPr>
          <w:rFonts w:cs="Times New Roman"/>
        </w:rPr>
        <w:lastRenderedPageBreak/>
        <w:t>ВВЕДЕНИЕ</w:t>
      </w:r>
      <w:bookmarkEnd w:id="11"/>
    </w:p>
    <w:p w14:paraId="0AD6EE50" w14:textId="77777777" w:rsidR="000F2E77" w:rsidRDefault="000F2E77" w:rsidP="0006463D">
      <w:pPr>
        <w:pStyle w:val="1-"/>
      </w:pPr>
      <w:r w:rsidRPr="000F2E77">
        <w:t xml:space="preserve">В современном цифровом мире обработка и анализ изображений играют критически важную роль в таких областях, как компьютерное зрение, машинное обучение, медицинская диагностика и робототехника. Использование внешних API для получения данных позволяет разработчикам создавать приложения, работающие с актуальной и разнообразной информацией в реальном времени, значительно расширяя их функциональность. </w:t>
      </w:r>
    </w:p>
    <w:p w14:paraId="6181F8DA" w14:textId="77777777" w:rsidR="000F2E77" w:rsidRDefault="000F2E77" w:rsidP="0006463D">
      <w:pPr>
        <w:pStyle w:val="1-"/>
      </w:pPr>
      <w:r w:rsidRPr="000F2E77">
        <w:t xml:space="preserve">В контексте программной инженерии особую ценность представляют технологии асинхронного программирования и параллельных вычислений, которые способны существенно повысить производительность систем, выполняющих операции ввода-вывода или сложные вычисления. Кроме того, такие практики, как логирование и модульное тестирование, являются фундаментом для создания надёжного и удобного в сопровождении программного обеспечения. </w:t>
      </w:r>
    </w:p>
    <w:p w14:paraId="4AD78D25" w14:textId="77777777" w:rsidR="000F2E77" w:rsidRDefault="000F2E77" w:rsidP="0006463D">
      <w:pPr>
        <w:pStyle w:val="1-"/>
      </w:pPr>
      <w:r w:rsidRPr="000F2E77">
        <w:t xml:space="preserve">Целью данной работы является разработка программного комплекса для автоматизированной обработки изображений, получаемых из внешнего API. Приложение обеспечивает асинхронную загрузку данных, параллельную обработку изображений с применением как собственных алгоритмов, так и библиотечных методов, а также включает систему комплексного логирования и тестирования. </w:t>
      </w:r>
    </w:p>
    <w:p w14:paraId="43BC519B" w14:textId="0A0C4275" w:rsidR="000F2E77" w:rsidRDefault="000F2E77" w:rsidP="0006463D">
      <w:pPr>
        <w:pStyle w:val="1-"/>
      </w:pPr>
      <w:r>
        <w:t>Отчет</w:t>
      </w:r>
      <w:r w:rsidRPr="000F2E77">
        <w:t xml:space="preserve"> состоит из трёх основных частей. В первой части формулируется постановка задачи, детализируются требования четырёх последовательных лабораторных работ. Во второй части описывается архитектура и реализация приложения, включая классы для работы с изображениями и основной процессор, управляющий конвейером обработки. Третья часть посвящена результатам работы программы, их анализу и выводам о полученных навыках и потенциальных направлениях развития проекта. </w:t>
      </w:r>
    </w:p>
    <w:p w14:paraId="5FA52314" w14:textId="4A4E9524" w:rsidR="0006463D" w:rsidRPr="00354259" w:rsidRDefault="000F2E77" w:rsidP="0006463D">
      <w:pPr>
        <w:pStyle w:val="1-"/>
      </w:pPr>
      <w:r w:rsidRPr="000F2E77">
        <w:t xml:space="preserve">Разработанный программный продукт служит примером современного подхода к созданию Python-приложений, интегрирующих алгоритмы </w:t>
      </w:r>
      <w:r w:rsidRPr="000F2E77">
        <w:lastRenderedPageBreak/>
        <w:t>обработки изображений, сетевое взаимодействие, асинхронность и обеспечение качества кода.</w:t>
      </w:r>
      <w:r w:rsidR="0006463D" w:rsidRPr="00354259">
        <w:br w:type="page"/>
      </w:r>
    </w:p>
    <w:p w14:paraId="0276260E" w14:textId="77777777" w:rsidR="0061354D" w:rsidRPr="00354259" w:rsidRDefault="005A3B4F" w:rsidP="006057B8">
      <w:pPr>
        <w:pStyle w:val="1"/>
      </w:pPr>
      <w:bookmarkStart w:id="12" w:name="_Toc216959831"/>
      <w:r w:rsidRPr="00354259">
        <w:lastRenderedPageBreak/>
        <w:t>Постановка задачи</w:t>
      </w:r>
      <w:bookmarkEnd w:id="12"/>
    </w:p>
    <w:p w14:paraId="7CBCF379" w14:textId="604AE670" w:rsidR="00E2179A" w:rsidRPr="00354259" w:rsidRDefault="00E2179A" w:rsidP="008D7A7A">
      <w:pPr>
        <w:pStyle w:val="1-"/>
        <w:ind w:firstLine="708"/>
      </w:pPr>
      <w:r w:rsidRPr="00354259">
        <w:t xml:space="preserve">В рамках курса «Технологии программирования на Python» были выполнены </w:t>
      </w:r>
      <w:r w:rsidR="003F2098" w:rsidRPr="00354259">
        <w:t>четыре</w:t>
      </w:r>
      <w:r w:rsidRPr="00354259">
        <w:t xml:space="preserve"> лабораторны</w:t>
      </w:r>
      <w:r w:rsidR="003F2098" w:rsidRPr="00354259">
        <w:t>е</w:t>
      </w:r>
      <w:r w:rsidRPr="00354259">
        <w:t xml:space="preserve"> работ</w:t>
      </w:r>
      <w:r w:rsidR="003F2098" w:rsidRPr="00354259">
        <w:t>ы</w:t>
      </w:r>
      <w:r w:rsidRPr="00354259">
        <w:t>, каждая из которых являлась надстройкой над предыдущей.</w:t>
      </w:r>
    </w:p>
    <w:p w14:paraId="099E8CC7" w14:textId="77777777" w:rsidR="000A0F39" w:rsidRPr="00151645" w:rsidRDefault="00E443ED" w:rsidP="000A0F39">
      <w:pPr>
        <w:pStyle w:val="2"/>
      </w:pPr>
      <w:bookmarkStart w:id="13" w:name="_Toc216959832"/>
      <w:r w:rsidRPr="00151645">
        <w:t>Первое задание</w:t>
      </w:r>
      <w:bookmarkEnd w:id="13"/>
    </w:p>
    <w:p w14:paraId="5416E6EB" w14:textId="77777777" w:rsidR="007E649B" w:rsidRPr="00151645" w:rsidRDefault="007E649B" w:rsidP="007E649B">
      <w:pPr>
        <w:pStyle w:val="1-"/>
        <w:ind w:firstLine="708"/>
        <w:rPr>
          <w:sz w:val="24"/>
          <w:szCs w:val="24"/>
        </w:rPr>
      </w:pPr>
      <w:r w:rsidRPr="00151645">
        <w:t>Разработать консольное приложение для обработки изображений, реализующее следующий функционал:</w:t>
      </w:r>
    </w:p>
    <w:p w14:paraId="5C3663F1" w14:textId="77777777" w:rsidR="007E649B" w:rsidRPr="00151645" w:rsidRDefault="007E649B" w:rsidP="001A1ECB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 w:rsidRPr="00151645">
        <w:rPr>
          <w:szCs w:val="28"/>
        </w:rPr>
        <w:t>получение решения краевой задачи для волнового уравнения в виде бесконечного ряда Фурье при различных способах описания входного импульса;</w:t>
      </w:r>
    </w:p>
    <w:p w14:paraId="7B6D9E52" w14:textId="4A21F238" w:rsidR="00151645" w:rsidRPr="007E649B" w:rsidRDefault="007E649B" w:rsidP="001A1ECB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с</w:t>
      </w:r>
      <w:r w:rsidRPr="00354259">
        <w:t>вёртка изображения с произвольным ядром</w:t>
      </w:r>
      <w:r w:rsidRPr="00151645">
        <w:t>;</w:t>
      </w:r>
    </w:p>
    <w:p w14:paraId="5469969A" w14:textId="77777777" w:rsidR="007E649B" w:rsidRPr="00151645" w:rsidRDefault="007E649B" w:rsidP="001A1ECB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п</w:t>
      </w:r>
      <w:r w:rsidRPr="00354259">
        <w:t>риведение цветного изображения к полутоновому</w:t>
      </w:r>
      <w:r w:rsidRPr="00151645">
        <w:t>;</w:t>
      </w:r>
    </w:p>
    <w:p w14:paraId="12B599CF" w14:textId="77777777" w:rsidR="007E649B" w:rsidRPr="00151645" w:rsidRDefault="007E649B" w:rsidP="001A1ECB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г</w:t>
      </w:r>
      <w:r w:rsidRPr="00354259">
        <w:t>амма-коррекция изображения</w:t>
      </w:r>
      <w:r>
        <w:rPr>
          <w:lang w:val="en-US"/>
        </w:rPr>
        <w:t>;</w:t>
      </w:r>
    </w:p>
    <w:p w14:paraId="705D0B12" w14:textId="77777777" w:rsidR="007E649B" w:rsidRPr="00151645" w:rsidRDefault="007E649B" w:rsidP="001A1ECB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в</w:t>
      </w:r>
      <w:r w:rsidRPr="00354259">
        <w:t xml:space="preserve">ыделение границ (оператор </w:t>
      </w:r>
      <w:proofErr w:type="spellStart"/>
      <w:r w:rsidRPr="00354259">
        <w:t>Собеля</w:t>
      </w:r>
      <w:proofErr w:type="spellEnd"/>
      <w:r w:rsidRPr="00354259">
        <w:t>)</w:t>
      </w:r>
      <w:r>
        <w:rPr>
          <w:lang w:val="en-US"/>
        </w:rPr>
        <w:t>;</w:t>
      </w:r>
    </w:p>
    <w:p w14:paraId="0E0AC1B6" w14:textId="77777777" w:rsidR="007E649B" w:rsidRPr="00151645" w:rsidRDefault="007E649B" w:rsidP="001A1ECB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в</w:t>
      </w:r>
      <w:r w:rsidRPr="00354259">
        <w:t>ыделение углов на изображении (детектор Харриса)</w:t>
      </w:r>
      <w:r w:rsidRPr="00151645">
        <w:t>;</w:t>
      </w:r>
    </w:p>
    <w:p w14:paraId="6DC3088D" w14:textId="1C19BCC7" w:rsidR="007E649B" w:rsidRPr="007E649B" w:rsidRDefault="007E649B" w:rsidP="001A1ECB">
      <w:pPr>
        <w:pStyle w:val="af2"/>
        <w:numPr>
          <w:ilvl w:val="0"/>
          <w:numId w:val="5"/>
        </w:numPr>
        <w:spacing w:line="360" w:lineRule="auto"/>
        <w:jc w:val="both"/>
        <w:rPr>
          <w:szCs w:val="28"/>
        </w:rPr>
      </w:pPr>
      <w:r>
        <w:t>в</w:t>
      </w:r>
      <w:r w:rsidRPr="00354259">
        <w:t xml:space="preserve">ыделение кругов на изображении (преобразование </w:t>
      </w:r>
      <w:proofErr w:type="spellStart"/>
      <w:r w:rsidRPr="00354259">
        <w:t>Хафа</w:t>
      </w:r>
      <w:proofErr w:type="spellEnd"/>
      <w:r w:rsidRPr="00354259">
        <w:t>) — задание на дополнительный балл.</w:t>
      </w:r>
    </w:p>
    <w:p w14:paraId="62827ED6" w14:textId="0968255A" w:rsidR="00E2179A" w:rsidRPr="00354259" w:rsidRDefault="00E2179A" w:rsidP="00151645">
      <w:pPr>
        <w:pStyle w:val="1-"/>
        <w:ind w:firstLine="708"/>
        <w:rPr>
          <w:b/>
          <w:bCs/>
        </w:rPr>
      </w:pPr>
      <w:r w:rsidRPr="00354259">
        <w:rPr>
          <w:rStyle w:val="aff6"/>
          <w:b w:val="0"/>
          <w:bCs w:val="0"/>
        </w:rPr>
        <w:t>Требования к реализации:</w:t>
      </w:r>
    </w:p>
    <w:p w14:paraId="4348D2D9" w14:textId="4E88B02A" w:rsidR="00E2179A" w:rsidRPr="00354259" w:rsidRDefault="007E649B" w:rsidP="001A1ECB">
      <w:pPr>
        <w:pStyle w:val="1-"/>
        <w:numPr>
          <w:ilvl w:val="0"/>
          <w:numId w:val="18"/>
        </w:numPr>
      </w:pPr>
      <w:r>
        <w:t>и</w:t>
      </w:r>
      <w:r w:rsidR="00E2179A" w:rsidRPr="00354259">
        <w:t>спользование интерфейса из шаблона репозитория</w:t>
      </w:r>
      <w:r w:rsidRPr="007E649B">
        <w:t>;</w:t>
      </w:r>
    </w:p>
    <w:p w14:paraId="5BCDB961" w14:textId="2EADC743" w:rsidR="00E2179A" w:rsidRPr="00354259" w:rsidRDefault="007E649B" w:rsidP="001A1ECB">
      <w:pPr>
        <w:pStyle w:val="1-"/>
        <w:numPr>
          <w:ilvl w:val="0"/>
          <w:numId w:val="18"/>
        </w:numPr>
      </w:pPr>
      <w:r>
        <w:t>с</w:t>
      </w:r>
      <w:r w:rsidR="00E2179A" w:rsidRPr="00354259">
        <w:t>амостоятельная реализация всех функций (запрещено использование готовых функций обработки изображений)</w:t>
      </w:r>
      <w:r w:rsidRPr="007E649B">
        <w:t>;</w:t>
      </w:r>
    </w:p>
    <w:p w14:paraId="7E4DA350" w14:textId="43314E0A" w:rsidR="00E2179A" w:rsidRPr="00354259" w:rsidRDefault="007E649B" w:rsidP="001A1ECB">
      <w:pPr>
        <w:pStyle w:val="1-"/>
        <w:numPr>
          <w:ilvl w:val="0"/>
          <w:numId w:val="18"/>
        </w:numPr>
      </w:pPr>
      <w:r>
        <w:t>в</w:t>
      </w:r>
      <w:r w:rsidR="00E2179A" w:rsidRPr="00354259">
        <w:t xml:space="preserve">изуальное сравнение с готовыми функциями </w:t>
      </w:r>
      <w:proofErr w:type="spellStart"/>
      <w:r w:rsidR="00E2179A" w:rsidRPr="00354259">
        <w:t>OpenCV</w:t>
      </w:r>
      <w:proofErr w:type="spellEnd"/>
      <w:r w:rsidR="00E2179A" w:rsidRPr="00354259">
        <w:t xml:space="preserve"> для проверки корректности</w:t>
      </w:r>
      <w:r w:rsidRPr="007E649B">
        <w:t>;</w:t>
      </w:r>
    </w:p>
    <w:p w14:paraId="037F358B" w14:textId="6A02D032" w:rsidR="00E2179A" w:rsidRPr="00354259" w:rsidRDefault="007E649B" w:rsidP="001A1ECB">
      <w:pPr>
        <w:pStyle w:val="1-"/>
        <w:numPr>
          <w:ilvl w:val="0"/>
          <w:numId w:val="18"/>
        </w:numPr>
      </w:pPr>
      <w:r>
        <w:t>п</w:t>
      </w:r>
      <w:r w:rsidR="00E2179A" w:rsidRPr="00354259">
        <w:t>одсчёт времени выполнения операций</w:t>
      </w:r>
      <w:r>
        <w:rPr>
          <w:lang w:val="en-US"/>
        </w:rPr>
        <w:t>;</w:t>
      </w:r>
    </w:p>
    <w:p w14:paraId="4235C42D" w14:textId="2A2FAB30" w:rsidR="00E2179A" w:rsidRPr="00354259" w:rsidRDefault="007E649B" w:rsidP="001A1ECB">
      <w:pPr>
        <w:pStyle w:val="1-"/>
        <w:numPr>
          <w:ilvl w:val="0"/>
          <w:numId w:val="18"/>
        </w:numPr>
      </w:pPr>
      <w:r>
        <w:t>в</w:t>
      </w:r>
      <w:r w:rsidR="00E2179A" w:rsidRPr="00354259">
        <w:t>заимодействие с пользователем через аргументы командной строки.</w:t>
      </w:r>
    </w:p>
    <w:p w14:paraId="23873A2D" w14:textId="77777777" w:rsidR="003F2098" w:rsidRPr="00354259" w:rsidRDefault="003F2098" w:rsidP="003F2098">
      <w:pPr>
        <w:pStyle w:val="1-"/>
        <w:ind w:left="720" w:firstLine="0"/>
      </w:pPr>
    </w:p>
    <w:p w14:paraId="00744408" w14:textId="77777777" w:rsidR="000A0F39" w:rsidRPr="00354259" w:rsidRDefault="00E443ED" w:rsidP="00580459">
      <w:pPr>
        <w:pStyle w:val="2"/>
      </w:pPr>
      <w:bookmarkStart w:id="14" w:name="_Toc216959833"/>
      <w:r w:rsidRPr="00354259">
        <w:t>Второе задание</w:t>
      </w:r>
      <w:bookmarkEnd w:id="14"/>
    </w:p>
    <w:p w14:paraId="07DDBE6F" w14:textId="383F3491" w:rsidR="003F2098" w:rsidRPr="00354259" w:rsidRDefault="003F2098" w:rsidP="003F2098">
      <w:pPr>
        <w:pStyle w:val="1-"/>
        <w:rPr>
          <w:sz w:val="24"/>
          <w:szCs w:val="24"/>
        </w:rPr>
      </w:pPr>
      <w:r w:rsidRPr="00354259">
        <w:t xml:space="preserve">Написать программу для работы с The </w:t>
      </w:r>
      <w:r w:rsidR="0056695E">
        <w:rPr>
          <w:lang w:val="en-US"/>
        </w:rPr>
        <w:t>Dog</w:t>
      </w:r>
      <w:r w:rsidRPr="00354259">
        <w:t xml:space="preserve"> API, которая:</w:t>
      </w:r>
    </w:p>
    <w:p w14:paraId="60DF6FA7" w14:textId="5D4E4049" w:rsidR="003F2098" w:rsidRPr="00354259" w:rsidRDefault="007E649B" w:rsidP="001A1ECB">
      <w:pPr>
        <w:pStyle w:val="1-"/>
        <w:numPr>
          <w:ilvl w:val="0"/>
          <w:numId w:val="6"/>
        </w:numPr>
      </w:pPr>
      <w:r>
        <w:t>п</w:t>
      </w:r>
      <w:r w:rsidR="003F2098" w:rsidRPr="00354259">
        <w:t>одключается к API с использованием модуля </w:t>
      </w:r>
      <w:proofErr w:type="spellStart"/>
      <w:r w:rsidR="003F2098" w:rsidRPr="00354259">
        <w:t>requests</w:t>
      </w:r>
      <w:proofErr w:type="spellEnd"/>
      <w:r w:rsidR="003F2098" w:rsidRPr="00354259">
        <w:t> и скачивает изображение животного с информацией о породе</w:t>
      </w:r>
      <w:r w:rsidRPr="007E649B">
        <w:t>;</w:t>
      </w:r>
    </w:p>
    <w:p w14:paraId="76CB56DF" w14:textId="462B51E6" w:rsidR="003F2098" w:rsidRPr="00354259" w:rsidRDefault="007E649B" w:rsidP="001A1ECB">
      <w:pPr>
        <w:pStyle w:val="1-"/>
        <w:numPr>
          <w:ilvl w:val="0"/>
          <w:numId w:val="6"/>
        </w:numPr>
      </w:pPr>
      <w:r>
        <w:lastRenderedPageBreak/>
        <w:t>п</w:t>
      </w:r>
      <w:r w:rsidR="003F2098" w:rsidRPr="00354259">
        <w:t xml:space="preserve">реобразует изображение в </w:t>
      </w:r>
      <w:proofErr w:type="spellStart"/>
      <w:r w:rsidR="003F2098" w:rsidRPr="00354259">
        <w:t>numpy</w:t>
      </w:r>
      <w:proofErr w:type="spellEnd"/>
      <w:r w:rsidR="003F2098" w:rsidRPr="00354259">
        <w:t>-массив и выполняет операцию выделения контуров (пользовательским и библиотечным методами)</w:t>
      </w:r>
      <w:r w:rsidRPr="007E649B">
        <w:t>;</w:t>
      </w:r>
    </w:p>
    <w:p w14:paraId="71D096DB" w14:textId="03C2F320" w:rsidR="003F2098" w:rsidRPr="00354259" w:rsidRDefault="007E649B" w:rsidP="001A1ECB">
      <w:pPr>
        <w:pStyle w:val="1-"/>
        <w:numPr>
          <w:ilvl w:val="0"/>
          <w:numId w:val="6"/>
        </w:numPr>
      </w:pPr>
      <w:r>
        <w:t>с</w:t>
      </w:r>
      <w:r w:rsidR="003F2098" w:rsidRPr="00354259">
        <w:t>охраняет исходное изображение и оба варианта обработанных изображений, упоминая в названии сохраняемых файлов породу животного</w:t>
      </w:r>
      <w:r w:rsidRPr="007E649B">
        <w:t>;</w:t>
      </w:r>
    </w:p>
    <w:p w14:paraId="6A38347C" w14:textId="27BDCF7B" w:rsidR="003F2098" w:rsidRPr="00354259" w:rsidRDefault="007E649B" w:rsidP="001A1ECB">
      <w:pPr>
        <w:pStyle w:val="1-"/>
        <w:numPr>
          <w:ilvl w:val="0"/>
          <w:numId w:val="6"/>
        </w:numPr>
      </w:pPr>
      <w:r>
        <w:t>о</w:t>
      </w:r>
      <w:r w:rsidR="003F2098" w:rsidRPr="00354259">
        <w:t>брабатывает несколько изображений подряд (параметр </w:t>
      </w:r>
      <w:proofErr w:type="spellStart"/>
      <w:r w:rsidR="003F2098" w:rsidRPr="00354259">
        <w:t>limit</w:t>
      </w:r>
      <w:proofErr w:type="spellEnd"/>
      <w:r w:rsidR="003F2098" w:rsidRPr="00354259">
        <w:t xml:space="preserve"> в HTTP-запросе).</w:t>
      </w:r>
    </w:p>
    <w:p w14:paraId="09426CAA" w14:textId="77777777" w:rsidR="003F2098" w:rsidRPr="00354259" w:rsidRDefault="003F2098" w:rsidP="007E649B">
      <w:pPr>
        <w:pStyle w:val="1-"/>
        <w:ind w:firstLine="708"/>
        <w:rPr>
          <w:b/>
          <w:bCs/>
        </w:rPr>
      </w:pPr>
      <w:r w:rsidRPr="00354259">
        <w:rPr>
          <w:rStyle w:val="aff6"/>
          <w:b w:val="0"/>
          <w:bCs w:val="0"/>
        </w:rPr>
        <w:t>Архитектурные требования:</w:t>
      </w:r>
    </w:p>
    <w:p w14:paraId="544F73A6" w14:textId="63C6FED4" w:rsidR="003F2098" w:rsidRPr="00354259" w:rsidRDefault="007E649B" w:rsidP="001A1ECB">
      <w:pPr>
        <w:pStyle w:val="1-"/>
        <w:numPr>
          <w:ilvl w:val="0"/>
          <w:numId w:val="7"/>
        </w:numPr>
      </w:pPr>
      <w:r>
        <w:t>ф</w:t>
      </w:r>
      <w:r w:rsidR="003F2098" w:rsidRPr="00354259">
        <w:t>ункционал инкапсулирован в двух классах</w:t>
      </w:r>
      <w:r w:rsidRPr="007E649B">
        <w:t>;</w:t>
      </w:r>
    </w:p>
    <w:p w14:paraId="5CD4B5F5" w14:textId="5F241A00" w:rsidR="003F2098" w:rsidRPr="00354259" w:rsidRDefault="007E649B" w:rsidP="001A1ECB">
      <w:pPr>
        <w:pStyle w:val="1-"/>
        <w:numPr>
          <w:ilvl w:val="0"/>
          <w:numId w:val="7"/>
        </w:numPr>
      </w:pPr>
      <w:r>
        <w:t>и</w:t>
      </w:r>
      <w:r w:rsidR="003F2098" w:rsidRPr="00354259">
        <w:t xml:space="preserve">змерение времени работы методов </w:t>
      </w:r>
      <w:proofErr w:type="gramStart"/>
      <w:r w:rsidR="003F2098" w:rsidRPr="00354259">
        <w:t>через декоратор</w:t>
      </w:r>
      <w:proofErr w:type="gramEnd"/>
      <w:r w:rsidRPr="007E649B">
        <w:t>;</w:t>
      </w:r>
    </w:p>
    <w:p w14:paraId="67554CF8" w14:textId="2396554C" w:rsidR="003F2098" w:rsidRPr="00354259" w:rsidRDefault="007E649B" w:rsidP="001A1ECB">
      <w:pPr>
        <w:pStyle w:val="1-"/>
        <w:numPr>
          <w:ilvl w:val="0"/>
          <w:numId w:val="7"/>
        </w:numPr>
      </w:pPr>
      <w:r>
        <w:t>с</w:t>
      </w:r>
      <w:r w:rsidR="003F2098" w:rsidRPr="00354259">
        <w:t>оздание поддиректорий для сохранения результатов с использованием </w:t>
      </w:r>
      <w:proofErr w:type="spellStart"/>
      <w:proofErr w:type="gramStart"/>
      <w:r w:rsidR="003F2098" w:rsidRPr="00354259">
        <w:t>os.makedirs</w:t>
      </w:r>
      <w:proofErr w:type="spellEnd"/>
      <w:proofErr w:type="gramEnd"/>
      <w:r w:rsidR="003F2098" w:rsidRPr="00354259">
        <w:t>() и </w:t>
      </w:r>
      <w:proofErr w:type="spellStart"/>
      <w:r w:rsidR="003F2098" w:rsidRPr="00354259">
        <w:t>os.path.join</w:t>
      </w:r>
      <w:proofErr w:type="spellEnd"/>
      <w:r w:rsidR="003F2098" w:rsidRPr="00354259">
        <w:t>().</w:t>
      </w:r>
    </w:p>
    <w:p w14:paraId="4E76C58C" w14:textId="6EF2AED2" w:rsidR="003F2098" w:rsidRPr="00354259" w:rsidRDefault="003F2098" w:rsidP="007E649B">
      <w:pPr>
        <w:pStyle w:val="1-"/>
        <w:ind w:firstLine="708"/>
      </w:pPr>
      <w:r w:rsidRPr="00354259">
        <w:rPr>
          <w:rStyle w:val="aff6"/>
          <w:b w:val="0"/>
          <w:bCs w:val="0"/>
        </w:rPr>
        <w:t>Дополнительное задание:</w:t>
      </w:r>
      <w:r w:rsidRPr="00354259">
        <w:rPr>
          <w:b/>
          <w:bCs/>
        </w:rPr>
        <w:t> </w:t>
      </w:r>
      <w:r w:rsidRPr="00354259">
        <w:t>сделать </w:t>
      </w:r>
      <w:r w:rsidR="0056695E">
        <w:rPr>
          <w:lang w:val="en-US"/>
        </w:rPr>
        <w:t>Dog</w:t>
      </w:r>
      <w:r w:rsidRPr="00354259">
        <w:t>Image абстрактным классом с наследниками для цветного и чёрно-белого изображений.</w:t>
      </w:r>
    </w:p>
    <w:p w14:paraId="0D46D08A" w14:textId="03B16A73" w:rsidR="00E443ED" w:rsidRPr="00354259" w:rsidRDefault="005C2EB8" w:rsidP="00E443ED">
      <w:pPr>
        <w:pStyle w:val="2"/>
      </w:pPr>
      <w:bookmarkStart w:id="15" w:name="_Toc216959834"/>
      <w:r w:rsidRPr="00354259">
        <w:t>Четвёртое</w:t>
      </w:r>
      <w:r w:rsidR="00E443ED" w:rsidRPr="00354259">
        <w:t xml:space="preserve"> задание</w:t>
      </w:r>
      <w:bookmarkEnd w:id="15"/>
    </w:p>
    <w:p w14:paraId="44D5886D" w14:textId="77777777" w:rsidR="003F2098" w:rsidRPr="00354259" w:rsidRDefault="003F2098" w:rsidP="003F2098">
      <w:pPr>
        <w:pStyle w:val="1-"/>
        <w:rPr>
          <w:sz w:val="24"/>
          <w:szCs w:val="24"/>
        </w:rPr>
      </w:pPr>
      <w:r w:rsidRPr="00354259">
        <w:t>Переписать программу, написанную в рамках лабораторной работы №2, добавив:</w:t>
      </w:r>
    </w:p>
    <w:p w14:paraId="5B2669C4" w14:textId="461A3A76" w:rsidR="003F2098" w:rsidRPr="00354259" w:rsidRDefault="007E649B" w:rsidP="001A1ECB">
      <w:pPr>
        <w:pStyle w:val="1-"/>
        <w:numPr>
          <w:ilvl w:val="0"/>
          <w:numId w:val="8"/>
        </w:numPr>
      </w:pPr>
      <w:r>
        <w:t>а</w:t>
      </w:r>
      <w:r w:rsidR="003F2098" w:rsidRPr="00354259">
        <w:t>синхронность: скачивание изображений и сохранение в файлы должно происходить асинхронно с использованием библиотек </w:t>
      </w:r>
      <w:proofErr w:type="spellStart"/>
      <w:r w:rsidR="003F2098" w:rsidRPr="00354259">
        <w:t>aiohttp</w:t>
      </w:r>
      <w:proofErr w:type="spellEnd"/>
      <w:r w:rsidR="003F2098" w:rsidRPr="00354259">
        <w:t> и </w:t>
      </w:r>
      <w:proofErr w:type="spellStart"/>
      <w:r w:rsidR="003F2098" w:rsidRPr="00354259">
        <w:t>aiofiles</w:t>
      </w:r>
      <w:proofErr w:type="spellEnd"/>
      <w:r w:rsidRPr="007E649B">
        <w:t>;</w:t>
      </w:r>
    </w:p>
    <w:p w14:paraId="6BB46276" w14:textId="2A4EE9A3" w:rsidR="003F2098" w:rsidRPr="00354259" w:rsidRDefault="007E649B" w:rsidP="001A1ECB">
      <w:pPr>
        <w:pStyle w:val="1-"/>
        <w:numPr>
          <w:ilvl w:val="0"/>
          <w:numId w:val="8"/>
        </w:numPr>
      </w:pPr>
      <w:r>
        <w:t>м</w:t>
      </w:r>
      <w:r w:rsidR="003F2098" w:rsidRPr="00354259">
        <w:t>ногопроцессорность: обработка изображений с помощью свёртки должна происходить в параллельных процессах с использованием </w:t>
      </w:r>
      <w:proofErr w:type="spellStart"/>
      <w:r w:rsidR="003F2098" w:rsidRPr="00354259">
        <w:t>multiprocessing</w:t>
      </w:r>
      <w:proofErr w:type="spellEnd"/>
      <w:r w:rsidR="003F2098" w:rsidRPr="00354259">
        <w:t> или </w:t>
      </w:r>
      <w:proofErr w:type="spellStart"/>
      <w:r w:rsidR="003F2098" w:rsidRPr="00354259">
        <w:t>ProcessPoolExecutor</w:t>
      </w:r>
      <w:proofErr w:type="spellEnd"/>
      <w:r w:rsidRPr="007E649B">
        <w:t>;</w:t>
      </w:r>
    </w:p>
    <w:p w14:paraId="0232360B" w14:textId="2169E6DB" w:rsidR="003F2098" w:rsidRPr="00354259" w:rsidRDefault="007E649B" w:rsidP="001A1ECB">
      <w:pPr>
        <w:pStyle w:val="1-"/>
        <w:numPr>
          <w:ilvl w:val="0"/>
          <w:numId w:val="8"/>
        </w:numPr>
      </w:pPr>
      <w:r>
        <w:t>с</w:t>
      </w:r>
      <w:r w:rsidR="003F2098" w:rsidRPr="00354259">
        <w:t>табильная нумерация: порядковый номер изображения определяется при получении списка URL и не меняется в дальнейшем.</w:t>
      </w:r>
    </w:p>
    <w:p w14:paraId="5B4FEA22" w14:textId="77777777" w:rsidR="003F2098" w:rsidRPr="00354259" w:rsidRDefault="003F2098" w:rsidP="007E649B">
      <w:pPr>
        <w:pStyle w:val="1-"/>
        <w:ind w:firstLine="708"/>
      </w:pPr>
      <w:r w:rsidRPr="00354259">
        <w:t>Дополнительные требования</w:t>
      </w:r>
      <w:r w:rsidRPr="00354259">
        <w:rPr>
          <w:b/>
          <w:bCs/>
        </w:rPr>
        <w:t>:</w:t>
      </w:r>
    </w:p>
    <w:p w14:paraId="123BD011" w14:textId="08E68F08" w:rsidR="003F2098" w:rsidRPr="00354259" w:rsidRDefault="007E649B" w:rsidP="001A1ECB">
      <w:pPr>
        <w:pStyle w:val="1-"/>
        <w:numPr>
          <w:ilvl w:val="0"/>
          <w:numId w:val="9"/>
        </w:numPr>
      </w:pPr>
      <w:r>
        <w:t>з</w:t>
      </w:r>
      <w:r w:rsidR="003F2098" w:rsidRPr="00354259">
        <w:t>амер времени работы программы</w:t>
      </w:r>
      <w:r>
        <w:rPr>
          <w:lang w:val="en-US"/>
        </w:rPr>
        <w:t>;</w:t>
      </w:r>
    </w:p>
    <w:p w14:paraId="1BA9D20D" w14:textId="65415222" w:rsidR="003F2098" w:rsidRPr="00354259" w:rsidRDefault="007E649B" w:rsidP="001A1ECB">
      <w:pPr>
        <w:pStyle w:val="1-"/>
        <w:numPr>
          <w:ilvl w:val="0"/>
          <w:numId w:val="9"/>
        </w:numPr>
      </w:pPr>
      <w:r>
        <w:t>в</w:t>
      </w:r>
      <w:r w:rsidR="003F2098" w:rsidRPr="00354259">
        <w:t>ывод информации об этапах обработки в консоль для демонстрации асинхронной/параллельной работы.</w:t>
      </w:r>
    </w:p>
    <w:p w14:paraId="3472A2F0" w14:textId="3706ED04" w:rsidR="003F2098" w:rsidRPr="00354259" w:rsidRDefault="005C2EB8" w:rsidP="003F2098">
      <w:pPr>
        <w:pStyle w:val="2"/>
      </w:pPr>
      <w:bookmarkStart w:id="16" w:name="_Toc216959835"/>
      <w:r w:rsidRPr="00354259">
        <w:t>Пятое</w:t>
      </w:r>
      <w:r w:rsidR="003F2098" w:rsidRPr="00354259">
        <w:t xml:space="preserve"> задание</w:t>
      </w:r>
      <w:bookmarkEnd w:id="16"/>
    </w:p>
    <w:p w14:paraId="1C2CE3AC" w14:textId="77777777" w:rsidR="003F2098" w:rsidRPr="00354259" w:rsidRDefault="003F2098" w:rsidP="003F2098">
      <w:pPr>
        <w:pStyle w:val="1-"/>
      </w:pPr>
      <w:r w:rsidRPr="00354259">
        <w:t>Доработать приложение, добавив:</w:t>
      </w:r>
    </w:p>
    <w:p w14:paraId="0126FA1B" w14:textId="1C908636" w:rsidR="003F2098" w:rsidRPr="00354259" w:rsidRDefault="00E97F2F" w:rsidP="001A1ECB">
      <w:pPr>
        <w:pStyle w:val="1-"/>
        <w:numPr>
          <w:ilvl w:val="0"/>
          <w:numId w:val="11"/>
        </w:numPr>
      </w:pPr>
      <w:r>
        <w:lastRenderedPageBreak/>
        <w:t>л</w:t>
      </w:r>
      <w:r w:rsidR="003F2098" w:rsidRPr="00354259">
        <w:t>огирование</w:t>
      </w:r>
      <w:r w:rsidRPr="00E97F2F">
        <w:t xml:space="preserve"> </w:t>
      </w:r>
      <w:r w:rsidRPr="00354259">
        <w:t>—</w:t>
      </w:r>
      <w:r w:rsidR="003F2098" w:rsidRPr="00354259">
        <w:t> заменить все выводы через </w:t>
      </w:r>
      <w:proofErr w:type="spellStart"/>
      <w:proofErr w:type="gramStart"/>
      <w:r w:rsidR="003F2098" w:rsidRPr="00354259">
        <w:t>print</w:t>
      </w:r>
      <w:proofErr w:type="spellEnd"/>
      <w:r w:rsidR="003F2098" w:rsidRPr="00354259">
        <w:t>(</w:t>
      </w:r>
      <w:proofErr w:type="gramEnd"/>
      <w:r w:rsidR="003F2098" w:rsidRPr="00354259">
        <w:t>) на логирование с использованием модуля </w:t>
      </w:r>
      <w:proofErr w:type="spellStart"/>
      <w:r w:rsidR="003F2098" w:rsidRPr="00354259">
        <w:t>logging</w:t>
      </w:r>
      <w:proofErr w:type="spellEnd"/>
      <w:r w:rsidRPr="00E97F2F">
        <w:t>:</w:t>
      </w:r>
    </w:p>
    <w:p w14:paraId="20ED6697" w14:textId="77777777" w:rsidR="00E97F2F" w:rsidRPr="00E97F2F" w:rsidRDefault="00351211" w:rsidP="001A1ECB">
      <w:pPr>
        <w:pStyle w:val="1-"/>
        <w:numPr>
          <w:ilvl w:val="1"/>
          <w:numId w:val="10"/>
        </w:numPr>
      </w:pPr>
      <w:r w:rsidRPr="00354259">
        <w:t>с</w:t>
      </w:r>
      <w:r w:rsidR="003F2098" w:rsidRPr="00354259">
        <w:t>оздание и настройка логгера в отдельном модуле </w:t>
      </w:r>
      <w:proofErr w:type="spellStart"/>
      <w:r w:rsidR="003F2098" w:rsidRPr="00354259">
        <w:t>logging_config</w:t>
      </w:r>
      <w:proofErr w:type="spellEnd"/>
      <w:r w:rsidRPr="00354259">
        <w:t>;</w:t>
      </w:r>
    </w:p>
    <w:p w14:paraId="041B2885" w14:textId="77777777" w:rsidR="00E97F2F" w:rsidRPr="00E97F2F" w:rsidRDefault="00351211" w:rsidP="001A1ECB">
      <w:pPr>
        <w:pStyle w:val="1-"/>
        <w:numPr>
          <w:ilvl w:val="1"/>
          <w:numId w:val="10"/>
        </w:numPr>
      </w:pPr>
      <w:r w:rsidRPr="00354259">
        <w:t>л</w:t>
      </w:r>
      <w:r w:rsidR="003F2098" w:rsidRPr="00354259">
        <w:t xml:space="preserve">огирование в файл app.log (уровень DEBUG, подробные </w:t>
      </w:r>
      <w:proofErr w:type="spellStart"/>
      <w:r w:rsidR="003F2098" w:rsidRPr="00354259">
        <w:t>логи</w:t>
      </w:r>
      <w:proofErr w:type="spellEnd"/>
      <w:r w:rsidR="003F2098" w:rsidRPr="00354259">
        <w:t xml:space="preserve"> с временем, файлом и строкой)</w:t>
      </w:r>
      <w:r w:rsidRPr="00354259">
        <w:t>;</w:t>
      </w:r>
    </w:p>
    <w:p w14:paraId="7D50649A" w14:textId="0445E800" w:rsidR="003F2098" w:rsidRPr="00354259" w:rsidRDefault="00351211" w:rsidP="001A1ECB">
      <w:pPr>
        <w:pStyle w:val="1-"/>
        <w:numPr>
          <w:ilvl w:val="1"/>
          <w:numId w:val="10"/>
        </w:numPr>
      </w:pPr>
      <w:r w:rsidRPr="00354259">
        <w:t>л</w:t>
      </w:r>
      <w:r w:rsidR="003F2098" w:rsidRPr="00354259">
        <w:t xml:space="preserve">огирование в консоль (уровень INFO, краткие </w:t>
      </w:r>
      <w:proofErr w:type="spellStart"/>
      <w:r w:rsidR="003F2098" w:rsidRPr="00354259">
        <w:t>логи</w:t>
      </w:r>
      <w:proofErr w:type="spellEnd"/>
      <w:r w:rsidR="003F2098" w:rsidRPr="00354259">
        <w:t>)</w:t>
      </w:r>
      <w:r w:rsidR="00E97F2F" w:rsidRPr="00E97F2F">
        <w:t>;</w:t>
      </w:r>
    </w:p>
    <w:p w14:paraId="103070C5" w14:textId="25934E21" w:rsidR="003F2098" w:rsidRPr="00354259" w:rsidRDefault="00E97F2F" w:rsidP="001A1ECB">
      <w:pPr>
        <w:pStyle w:val="1-"/>
        <w:numPr>
          <w:ilvl w:val="0"/>
          <w:numId w:val="11"/>
        </w:numPr>
      </w:pPr>
      <w:r>
        <w:t>т</w:t>
      </w:r>
      <w:r w:rsidR="003F2098" w:rsidRPr="00354259">
        <w:t>естирование: добавить модуль тестирования с использованием </w:t>
      </w:r>
      <w:proofErr w:type="spellStart"/>
      <w:r w:rsidR="003F2098" w:rsidRPr="00354259">
        <w:t>unittest</w:t>
      </w:r>
      <w:proofErr w:type="spellEnd"/>
      <w:r w:rsidRPr="00E97F2F">
        <w:t>:</w:t>
      </w:r>
    </w:p>
    <w:p w14:paraId="5C3869AC" w14:textId="77777777" w:rsidR="00E97F2F" w:rsidRPr="00E97F2F" w:rsidRDefault="00351211" w:rsidP="001A1ECB">
      <w:pPr>
        <w:pStyle w:val="1-"/>
        <w:numPr>
          <w:ilvl w:val="0"/>
          <w:numId w:val="19"/>
        </w:numPr>
      </w:pPr>
      <w:r w:rsidRPr="00354259">
        <w:t>т</w:t>
      </w:r>
      <w:r w:rsidR="003F2098" w:rsidRPr="00354259">
        <w:t>есты в отдельном модуле </w:t>
      </w:r>
      <w:proofErr w:type="spellStart"/>
      <w:r w:rsidR="003F2098" w:rsidRPr="00354259">
        <w:t>tests</w:t>
      </w:r>
      <w:proofErr w:type="spellEnd"/>
      <w:r w:rsidRPr="00354259">
        <w:t>;</w:t>
      </w:r>
    </w:p>
    <w:p w14:paraId="44BBB1E1" w14:textId="1E25BA7E" w:rsidR="003F2098" w:rsidRPr="00E97F2F" w:rsidRDefault="00351211" w:rsidP="001A1ECB">
      <w:pPr>
        <w:pStyle w:val="1-"/>
        <w:numPr>
          <w:ilvl w:val="0"/>
          <w:numId w:val="19"/>
        </w:numPr>
        <w:rPr>
          <w:lang w:val="en-US"/>
        </w:rPr>
      </w:pPr>
      <w:r w:rsidRPr="00354259">
        <w:t>м</w:t>
      </w:r>
      <w:r w:rsidR="003F2098" w:rsidRPr="00354259">
        <w:t>инимум</w:t>
      </w:r>
      <w:r w:rsidR="003F2098" w:rsidRPr="00E97F2F">
        <w:rPr>
          <w:lang w:val="en-US"/>
        </w:rPr>
        <w:t xml:space="preserve"> 2 </w:t>
      </w:r>
      <w:proofErr w:type="spellStart"/>
      <w:r w:rsidR="003F2098" w:rsidRPr="00E97F2F">
        <w:rPr>
          <w:lang w:val="en-US"/>
        </w:rPr>
        <w:t>TestCase</w:t>
      </w:r>
      <w:proofErr w:type="spellEnd"/>
      <w:r w:rsidR="003F2098" w:rsidRPr="00E97F2F">
        <w:rPr>
          <w:lang w:val="en-US"/>
        </w:rPr>
        <w:t xml:space="preserve">: </w:t>
      </w:r>
      <w:r w:rsidR="003F2098" w:rsidRPr="00354259">
        <w:t>для</w:t>
      </w:r>
      <w:r w:rsidR="003F2098" w:rsidRPr="00E97F2F">
        <w:rPr>
          <w:lang w:val="en-US"/>
        </w:rPr>
        <w:t xml:space="preserve"> </w:t>
      </w:r>
      <w:r w:rsidR="003F2098" w:rsidRPr="00354259">
        <w:t>классов</w:t>
      </w:r>
      <w:r w:rsidR="003F2098" w:rsidRPr="00E97F2F">
        <w:rPr>
          <w:lang w:val="en-US"/>
        </w:rPr>
        <w:t> </w:t>
      </w:r>
      <w:proofErr w:type="spellStart"/>
      <w:r w:rsidR="005946E0">
        <w:rPr>
          <w:lang w:val="en-US"/>
        </w:rPr>
        <w:t>Dog</w:t>
      </w:r>
      <w:r w:rsidR="003F2098" w:rsidRPr="00E97F2F">
        <w:rPr>
          <w:lang w:val="en-US"/>
        </w:rPr>
        <w:t>Image</w:t>
      </w:r>
      <w:proofErr w:type="spellEnd"/>
      <w:r w:rsidR="003F2098" w:rsidRPr="00E97F2F">
        <w:rPr>
          <w:lang w:val="en-US"/>
        </w:rPr>
        <w:t> </w:t>
      </w:r>
      <w:r w:rsidR="003F2098" w:rsidRPr="00354259">
        <w:t>и</w:t>
      </w:r>
      <w:r w:rsidR="003F2098" w:rsidRPr="00E97F2F">
        <w:rPr>
          <w:lang w:val="en-US"/>
        </w:rPr>
        <w:t> </w:t>
      </w:r>
      <w:proofErr w:type="spellStart"/>
      <w:r w:rsidR="005946E0">
        <w:rPr>
          <w:lang w:val="en-US"/>
        </w:rPr>
        <w:t>Dog</w:t>
      </w:r>
      <w:r w:rsidR="003F2098" w:rsidRPr="00E97F2F">
        <w:rPr>
          <w:lang w:val="en-US"/>
        </w:rPr>
        <w:t>ImageProcessor</w:t>
      </w:r>
      <w:proofErr w:type="spellEnd"/>
      <w:r w:rsidR="00E97F2F">
        <w:rPr>
          <w:lang w:val="en-US"/>
        </w:rPr>
        <w:t>;</w:t>
      </w:r>
    </w:p>
    <w:p w14:paraId="165ACCE1" w14:textId="71C93C9B" w:rsidR="003F2098" w:rsidRPr="00354259" w:rsidRDefault="00E97F2F" w:rsidP="001A1ECB">
      <w:pPr>
        <w:pStyle w:val="1-"/>
        <w:numPr>
          <w:ilvl w:val="0"/>
          <w:numId w:val="11"/>
        </w:numPr>
      </w:pPr>
      <w:r>
        <w:t>у</w:t>
      </w:r>
      <w:r w:rsidR="003F2098" w:rsidRPr="00354259">
        <w:t>паковка: подготовить пакет к импортированию — все компоненты должны быть импортируемы с помощью команды </w:t>
      </w:r>
      <w:proofErr w:type="spellStart"/>
      <w:r w:rsidR="003F2098" w:rsidRPr="00354259">
        <w:t>import</w:t>
      </w:r>
      <w:proofErr w:type="spellEnd"/>
      <w:r w:rsidR="003F2098" w:rsidRPr="00354259">
        <w:t>.</w:t>
      </w:r>
      <w:r w:rsidR="004F45FD" w:rsidRPr="004F45FD">
        <w:t xml:space="preserve"> </w:t>
      </w:r>
      <w:r w:rsidR="004F45FD" w:rsidRPr="00354259">
        <w:br w:type="page"/>
      </w:r>
    </w:p>
    <w:p w14:paraId="1969D4B8" w14:textId="15F90D88" w:rsidR="00E443ED" w:rsidRDefault="00E443ED" w:rsidP="00E443ED">
      <w:pPr>
        <w:pStyle w:val="1"/>
      </w:pPr>
      <w:bookmarkStart w:id="17" w:name="_Toc216959836"/>
      <w:r w:rsidRPr="00354259">
        <w:lastRenderedPageBreak/>
        <w:t>Описание приложения</w:t>
      </w:r>
      <w:bookmarkEnd w:id="17"/>
    </w:p>
    <w:p w14:paraId="0E88E869" w14:textId="0FF5353E" w:rsidR="009E28FD" w:rsidRDefault="009E28FD" w:rsidP="009E28FD">
      <w:pPr>
        <w:pStyle w:val="2"/>
        <w:rPr>
          <w:lang w:val="en-US"/>
        </w:rPr>
      </w:pPr>
      <w:bookmarkStart w:id="18" w:name="_Toc216959837"/>
      <w:r>
        <w:t xml:space="preserve">Описание класса </w:t>
      </w:r>
      <w:proofErr w:type="spellStart"/>
      <w:r>
        <w:rPr>
          <w:lang w:val="en-US"/>
        </w:rPr>
        <w:t>ImageProcessing</w:t>
      </w:r>
      <w:bookmarkEnd w:id="18"/>
      <w:proofErr w:type="spellEnd"/>
    </w:p>
    <w:p w14:paraId="4D0853AE" w14:textId="1C6375BA" w:rsidR="009E28FD" w:rsidRDefault="009E28FD" w:rsidP="009E28FD">
      <w:pPr>
        <w:pStyle w:val="1-"/>
      </w:pPr>
      <w:r w:rsidRPr="009E28FD">
        <w:t xml:space="preserve">Класс </w:t>
      </w:r>
      <w:proofErr w:type="spellStart"/>
      <w:r w:rsidRPr="009E28FD">
        <w:rPr>
          <w:lang w:val="en-US"/>
        </w:rPr>
        <w:t>ImageProcessing</w:t>
      </w:r>
      <w:proofErr w:type="spellEnd"/>
      <w:r w:rsidRPr="009E28FD">
        <w:t xml:space="preserve"> реализует интерфейс </w:t>
      </w:r>
      <w:proofErr w:type="spellStart"/>
      <w:r w:rsidR="0002760F">
        <w:rPr>
          <w:lang w:val="en-US"/>
        </w:rPr>
        <w:t>I</w:t>
      </w:r>
      <w:r w:rsidRPr="009E28FD">
        <w:rPr>
          <w:lang w:val="en-US"/>
        </w:rPr>
        <w:t>ImageProcessing</w:t>
      </w:r>
      <w:proofErr w:type="spellEnd"/>
      <w:r w:rsidRPr="009E28FD">
        <w:t xml:space="preserve"> и предоставляет набор методов для обработки изображений. Особенностью класса является наличие двух версий каждого алгоритма: </w:t>
      </w:r>
      <w:proofErr w:type="spellStart"/>
      <w:r w:rsidRPr="009E28FD">
        <w:t>кастомной</w:t>
      </w:r>
      <w:proofErr w:type="spellEnd"/>
      <w:r w:rsidRPr="009E28FD">
        <w:t xml:space="preserve"> реализации и библиотечной реализации с использованием </w:t>
      </w:r>
      <w:r w:rsidRPr="009E28FD">
        <w:rPr>
          <w:lang w:val="en-US"/>
        </w:rPr>
        <w:t>OpenCV</w:t>
      </w:r>
      <w:r w:rsidRPr="009E28FD">
        <w:t>.</w:t>
      </w:r>
    </w:p>
    <w:p w14:paraId="0C6D0BAD" w14:textId="03CD4DD4" w:rsidR="009E28FD" w:rsidRDefault="009E28FD" w:rsidP="009E28FD">
      <w:pPr>
        <w:pStyle w:val="1-"/>
      </w:pPr>
      <w:r>
        <w:t>Методы:</w:t>
      </w:r>
    </w:p>
    <w:p w14:paraId="248EC16F" w14:textId="77777777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r w:rsidRPr="009E28FD">
        <w:t>_</w:t>
      </w:r>
      <w:proofErr w:type="spellStart"/>
      <w:proofErr w:type="gramStart"/>
      <w:r w:rsidRPr="009E28FD">
        <w:t>convolution</w:t>
      </w:r>
      <w:proofErr w:type="spellEnd"/>
      <w:r w:rsidRPr="009E28FD">
        <w:t>(</w:t>
      </w:r>
      <w:proofErr w:type="spellStart"/>
      <w:proofErr w:type="gramEnd"/>
      <w:r w:rsidRPr="009E28FD">
        <w:t>image</w:t>
      </w:r>
      <w:proofErr w:type="spellEnd"/>
      <w:r w:rsidRPr="009E28FD">
        <w:t xml:space="preserve">, </w:t>
      </w:r>
      <w:proofErr w:type="spellStart"/>
      <w:r w:rsidRPr="009E28FD">
        <w:t>kernel</w:t>
      </w:r>
      <w:proofErr w:type="spellEnd"/>
      <w:r w:rsidRPr="009E28FD">
        <w:t xml:space="preserve">) - </w:t>
      </w:r>
      <w:proofErr w:type="spellStart"/>
      <w:r w:rsidRPr="009E28FD">
        <w:t>кастомная</w:t>
      </w:r>
      <w:proofErr w:type="spellEnd"/>
      <w:r w:rsidRPr="009E28FD">
        <w:t xml:space="preserve"> реализация свёртки изображения с заданным ядром. Выполняет поэлементное умножение и суммирование с использованием тройного вложенного цикла, поддерживает многоканальные изображения и отраженное заполнение границ. </w:t>
      </w:r>
    </w:p>
    <w:p w14:paraId="6A510E1F" w14:textId="17A689AD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r w:rsidRPr="009E28FD">
        <w:t>_</w:t>
      </w:r>
      <w:proofErr w:type="spellStart"/>
      <w:r w:rsidRPr="009E28FD">
        <w:t>rgb_to_grayscale</w:t>
      </w:r>
      <w:proofErr w:type="spellEnd"/>
      <w:r w:rsidRPr="009E28FD">
        <w:t>(</w:t>
      </w:r>
      <w:proofErr w:type="spellStart"/>
      <w:r w:rsidRPr="009E28FD">
        <w:t>image</w:t>
      </w:r>
      <w:proofErr w:type="spellEnd"/>
      <w:r w:rsidRPr="009E28FD">
        <w:t xml:space="preserve">) - </w:t>
      </w:r>
      <w:proofErr w:type="spellStart"/>
      <w:r w:rsidRPr="009E28FD">
        <w:t>кастомное</w:t>
      </w:r>
      <w:proofErr w:type="spellEnd"/>
      <w:r w:rsidRPr="009E28FD">
        <w:t xml:space="preserve"> преобразование RGB-изображения в оттенки серого по формуле </w:t>
      </w:r>
      <m:oMath>
        <m:r>
          <w:rPr>
            <w:rFonts w:ascii="Cambria Math" w:hAnsi="Cambria Math"/>
          </w:rPr>
          <m:t>Y = 0.299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 + 0.587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G + 0.114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 w:rsidRPr="009E28FD">
        <w:t xml:space="preserve">. </w:t>
      </w:r>
    </w:p>
    <w:p w14:paraId="4E95BD38" w14:textId="12529B13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r w:rsidRPr="009E28FD">
        <w:t>_</w:t>
      </w:r>
      <w:proofErr w:type="spellStart"/>
      <w:r w:rsidRPr="009E28FD">
        <w:t>gamma_</w:t>
      </w:r>
      <w:proofErr w:type="gramStart"/>
      <w:r w:rsidRPr="009E28FD">
        <w:t>correction</w:t>
      </w:r>
      <w:proofErr w:type="spellEnd"/>
      <w:r w:rsidRPr="009E28FD">
        <w:t>(</w:t>
      </w:r>
      <w:proofErr w:type="spellStart"/>
      <w:proofErr w:type="gramEnd"/>
      <w:r w:rsidRPr="009E28FD">
        <w:t>image</w:t>
      </w:r>
      <w:proofErr w:type="spellEnd"/>
      <w:r w:rsidRPr="009E28FD">
        <w:t xml:space="preserve">, </w:t>
      </w:r>
      <w:proofErr w:type="spellStart"/>
      <w:r w:rsidRPr="009E28FD">
        <w:t>gamma</w:t>
      </w:r>
      <w:proofErr w:type="spellEnd"/>
      <w:r w:rsidRPr="009E28FD">
        <w:t xml:space="preserve">) - </w:t>
      </w:r>
      <w:proofErr w:type="spellStart"/>
      <w:r w:rsidRPr="009E28FD">
        <w:t>кастомная</w:t>
      </w:r>
      <w:proofErr w:type="spellEnd"/>
      <w:r w:rsidRPr="009E28FD">
        <w:t xml:space="preserve"> гамма-коррекция изображения. Преобразует значения пикселей по формуле </w:t>
      </w:r>
      <m:oMath>
        <m:r>
          <w:rPr>
            <w:rFonts w:ascii="Cambria Math" w:hAnsi="Cambria Math"/>
          </w:rPr>
          <m:t>output 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input</m:t>
                </m:r>
              </m:num>
              <m:den>
                <m:r>
                  <w:rPr>
                    <w:rFonts w:ascii="Cambria Math" w:hAnsi="Cambria Math"/>
                  </w:rPr>
                  <m:t>255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gamma</m:t>
                </m:r>
              </m:den>
            </m:f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255</m:t>
        </m:r>
      </m:oMath>
      <w:r w:rsidRPr="009E28FD">
        <w:t xml:space="preserve">. </w:t>
      </w:r>
    </w:p>
    <w:p w14:paraId="5A0E9F48" w14:textId="77777777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r w:rsidRPr="009E28FD">
        <w:t>_</w:t>
      </w:r>
      <w:proofErr w:type="spellStart"/>
      <w:r w:rsidRPr="009E28FD">
        <w:t>gaussian_</w:t>
      </w:r>
      <w:proofErr w:type="gramStart"/>
      <w:r w:rsidRPr="009E28FD">
        <w:t>kernel</w:t>
      </w:r>
      <w:proofErr w:type="spellEnd"/>
      <w:r w:rsidRPr="009E28FD">
        <w:t>(</w:t>
      </w:r>
      <w:proofErr w:type="spellStart"/>
      <w:proofErr w:type="gramEnd"/>
      <w:r w:rsidRPr="009E28FD">
        <w:t>size</w:t>
      </w:r>
      <w:proofErr w:type="spellEnd"/>
      <w:r w:rsidRPr="009E28FD">
        <w:t xml:space="preserve">, </w:t>
      </w:r>
      <w:proofErr w:type="spellStart"/>
      <w:r w:rsidRPr="009E28FD">
        <w:t>sigma</w:t>
      </w:r>
      <w:proofErr w:type="spellEnd"/>
      <w:r w:rsidRPr="009E28FD">
        <w:t xml:space="preserve">) - создаёт двумерное гауссово ядро заданного размера и стандартного отклонения для использования в фильтрации. </w:t>
      </w:r>
    </w:p>
    <w:p w14:paraId="19F2729E" w14:textId="77777777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proofErr w:type="spellStart"/>
      <w:r w:rsidRPr="009E28FD">
        <w:t>edge_detection</w:t>
      </w:r>
      <w:proofErr w:type="spellEnd"/>
      <w:r w:rsidRPr="009E28FD">
        <w:t>(</w:t>
      </w:r>
      <w:proofErr w:type="spellStart"/>
      <w:r w:rsidRPr="009E28FD">
        <w:t>image</w:t>
      </w:r>
      <w:proofErr w:type="spellEnd"/>
      <w:r w:rsidRPr="009E28FD">
        <w:t xml:space="preserve">) - </w:t>
      </w:r>
      <w:proofErr w:type="spellStart"/>
      <w:r w:rsidRPr="009E28FD">
        <w:t>кастомное</w:t>
      </w:r>
      <w:proofErr w:type="spellEnd"/>
      <w:r w:rsidRPr="009E28FD">
        <w:t xml:space="preserve"> обнаружение границ с помощью оператора </w:t>
      </w:r>
      <w:proofErr w:type="spellStart"/>
      <w:r w:rsidRPr="009E28FD">
        <w:t>Собеля</w:t>
      </w:r>
      <w:proofErr w:type="spellEnd"/>
      <w:r w:rsidRPr="009E28FD">
        <w:t xml:space="preserve">. Вычисляет градиенты по осям X и Y, находит их величину и применяет пороговую обработку. Метод замеряет и выводит время выполнения. </w:t>
      </w:r>
    </w:p>
    <w:p w14:paraId="4B24AE49" w14:textId="77777777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proofErr w:type="spellStart"/>
      <w:r w:rsidRPr="009E28FD">
        <w:t>corner_detection</w:t>
      </w:r>
      <w:proofErr w:type="spellEnd"/>
      <w:r w:rsidRPr="009E28FD">
        <w:t>(</w:t>
      </w:r>
      <w:proofErr w:type="spellStart"/>
      <w:r w:rsidRPr="009E28FD">
        <w:t>image</w:t>
      </w:r>
      <w:proofErr w:type="spellEnd"/>
      <w:r w:rsidRPr="009E28FD">
        <w:t xml:space="preserve">) - </w:t>
      </w:r>
      <w:proofErr w:type="spellStart"/>
      <w:r w:rsidRPr="009E28FD">
        <w:t>кастомная</w:t>
      </w:r>
      <w:proofErr w:type="spellEnd"/>
      <w:r w:rsidRPr="009E28FD">
        <w:t xml:space="preserve"> реализация детектора углов Харриса. Вычисляет матрицу вторых моментов, применяет гауссово сглаживание, вычисляет отклик углов и находит локальные максимумы, отмечая углы красным цветом. </w:t>
      </w:r>
    </w:p>
    <w:p w14:paraId="57BC84EF" w14:textId="77777777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proofErr w:type="spellStart"/>
      <w:r w:rsidRPr="009E28FD">
        <w:lastRenderedPageBreak/>
        <w:t>circle_detection</w:t>
      </w:r>
      <w:proofErr w:type="spellEnd"/>
      <w:r w:rsidRPr="009E28FD">
        <w:t>(</w:t>
      </w:r>
      <w:proofErr w:type="spellStart"/>
      <w:r w:rsidRPr="009E28FD">
        <w:t>image</w:t>
      </w:r>
      <w:proofErr w:type="spellEnd"/>
      <w:r w:rsidRPr="009E28FD">
        <w:t xml:space="preserve">) - </w:t>
      </w:r>
      <w:proofErr w:type="spellStart"/>
      <w:r w:rsidRPr="009E28FD">
        <w:t>кастомное</w:t>
      </w:r>
      <w:proofErr w:type="spellEnd"/>
      <w:r w:rsidRPr="009E28FD">
        <w:t xml:space="preserve"> обнаружение окружностей с помощью преобразования </w:t>
      </w:r>
      <w:proofErr w:type="spellStart"/>
      <w:r w:rsidRPr="009E28FD">
        <w:t>Хафа</w:t>
      </w:r>
      <w:proofErr w:type="spellEnd"/>
      <w:r w:rsidRPr="009E28FD">
        <w:t xml:space="preserve">. </w:t>
      </w:r>
      <w:proofErr w:type="spellStart"/>
      <w:r w:rsidRPr="009E28FD">
        <w:t>Строт</w:t>
      </w:r>
      <w:proofErr w:type="spellEnd"/>
      <w:r w:rsidRPr="009E28FD">
        <w:t xml:space="preserve"> аккумуляторное пространство для параметров окружностей (x, y, r) и находит окружности путём голосования за граничные точки. </w:t>
      </w:r>
    </w:p>
    <w:p w14:paraId="617655A9" w14:textId="7D7DA1FE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r w:rsidRPr="009E28FD">
        <w:t>_convolution2(</w:t>
      </w:r>
      <w:proofErr w:type="spellStart"/>
      <w:r w:rsidRPr="009E28FD">
        <w:t>image</w:t>
      </w:r>
      <w:proofErr w:type="spellEnd"/>
      <w:r w:rsidRPr="009E28FD">
        <w:t xml:space="preserve">, </w:t>
      </w:r>
      <w:proofErr w:type="spellStart"/>
      <w:r w:rsidRPr="009E28FD">
        <w:t>kernel</w:t>
      </w:r>
      <w:proofErr w:type="spellEnd"/>
      <w:r w:rsidRPr="009E28FD">
        <w:t xml:space="preserve">) - библиотечная реализация свёртки с использованием функции cv2.filter2D из </w:t>
      </w:r>
      <w:proofErr w:type="spellStart"/>
      <w:r w:rsidRPr="009E28FD">
        <w:t>OpenCV</w:t>
      </w:r>
      <w:proofErr w:type="spellEnd"/>
      <w:r w:rsidRPr="009E28FD">
        <w:t xml:space="preserve">. </w:t>
      </w:r>
    </w:p>
    <w:p w14:paraId="4610619D" w14:textId="77777777" w:rsidR="009E28FD" w:rsidRDefault="009E28FD" w:rsidP="001A1ECB">
      <w:pPr>
        <w:pStyle w:val="1-"/>
        <w:numPr>
          <w:ilvl w:val="0"/>
          <w:numId w:val="22"/>
        </w:numPr>
        <w:ind w:left="714" w:hanging="357"/>
      </w:pPr>
      <w:r w:rsidRPr="009E28FD">
        <w:t>_rgb_to_grayscale2(</w:t>
      </w:r>
      <w:proofErr w:type="spellStart"/>
      <w:r w:rsidRPr="009E28FD">
        <w:t>image</w:t>
      </w:r>
      <w:proofErr w:type="spellEnd"/>
      <w:r w:rsidRPr="009E28FD">
        <w:t xml:space="preserve">) - библиотечное преобразование в градации серого с помощью cv2.cvtColor. </w:t>
      </w:r>
    </w:p>
    <w:p w14:paraId="730945E9" w14:textId="496B037F" w:rsidR="009E28FD" w:rsidRDefault="009F190E" w:rsidP="001A1ECB">
      <w:pPr>
        <w:pStyle w:val="1-"/>
        <w:numPr>
          <w:ilvl w:val="0"/>
          <w:numId w:val="22"/>
        </w:numPr>
        <w:ind w:left="714" w:hanging="357"/>
      </w:pPr>
      <w:r>
        <w:t xml:space="preserve"> </w:t>
      </w:r>
      <w:r w:rsidR="009E28FD" w:rsidRPr="009E28FD">
        <w:t>_gamma_correction2(</w:t>
      </w:r>
      <w:proofErr w:type="spellStart"/>
      <w:r w:rsidR="009E28FD" w:rsidRPr="009E28FD">
        <w:t>image</w:t>
      </w:r>
      <w:proofErr w:type="spellEnd"/>
      <w:r w:rsidR="009E28FD" w:rsidRPr="009E28FD">
        <w:t xml:space="preserve">, </w:t>
      </w:r>
      <w:proofErr w:type="spellStart"/>
      <w:r w:rsidR="009E28FD" w:rsidRPr="009E28FD">
        <w:t>gamma</w:t>
      </w:r>
      <w:proofErr w:type="spellEnd"/>
      <w:r w:rsidR="009E28FD" w:rsidRPr="009E28FD">
        <w:t xml:space="preserve">) - библиотечная гамма-коррекция с использованием таблицы преобразования через cv2.LUT. </w:t>
      </w:r>
    </w:p>
    <w:p w14:paraId="3C41D453" w14:textId="725EC044" w:rsidR="009E28FD" w:rsidRDefault="009F190E" w:rsidP="001A1ECB">
      <w:pPr>
        <w:pStyle w:val="1-"/>
        <w:numPr>
          <w:ilvl w:val="0"/>
          <w:numId w:val="22"/>
        </w:numPr>
        <w:ind w:left="714" w:hanging="357"/>
      </w:pPr>
      <w:r>
        <w:t xml:space="preserve"> </w:t>
      </w:r>
      <w:r w:rsidR="009E28FD" w:rsidRPr="009E28FD">
        <w:t>edge_detection2(</w:t>
      </w:r>
      <w:proofErr w:type="spellStart"/>
      <w:r w:rsidR="009E28FD" w:rsidRPr="009E28FD">
        <w:t>image</w:t>
      </w:r>
      <w:proofErr w:type="spellEnd"/>
      <w:r w:rsidR="009E28FD" w:rsidRPr="009E28FD">
        <w:t xml:space="preserve">) - библиотечное обнаружение границ с помощью алгоритма </w:t>
      </w:r>
      <w:proofErr w:type="spellStart"/>
      <w:r w:rsidR="009E28FD" w:rsidRPr="009E28FD">
        <w:t>Кэнни</w:t>
      </w:r>
      <w:proofErr w:type="spellEnd"/>
      <w:r w:rsidR="009E28FD" w:rsidRPr="009E28FD">
        <w:t xml:space="preserve"> (cv2.Canny). </w:t>
      </w:r>
    </w:p>
    <w:p w14:paraId="762F5F5B" w14:textId="3802EFA2" w:rsidR="009E28FD" w:rsidRPr="009E28FD" w:rsidRDefault="009F190E" w:rsidP="001A1ECB">
      <w:pPr>
        <w:pStyle w:val="1-"/>
        <w:numPr>
          <w:ilvl w:val="0"/>
          <w:numId w:val="22"/>
        </w:numPr>
        <w:ind w:left="714" w:hanging="357"/>
      </w:pPr>
      <w:r>
        <w:t xml:space="preserve"> </w:t>
      </w:r>
      <w:r w:rsidR="009E28FD" w:rsidRPr="009E28FD">
        <w:t>corner_detection2(</w:t>
      </w:r>
      <w:proofErr w:type="spellStart"/>
      <w:r w:rsidR="009E28FD" w:rsidRPr="009E28FD">
        <w:t>image</w:t>
      </w:r>
      <w:proofErr w:type="spellEnd"/>
      <w:r w:rsidR="009E28FD" w:rsidRPr="009E28FD">
        <w:t>) - библиотечное обнаружение углов с использованием функции cv2.cornerHarris.</w:t>
      </w:r>
    </w:p>
    <w:p w14:paraId="0C125304" w14:textId="38F3AFA1" w:rsidR="00E443ED" w:rsidRPr="00600E40" w:rsidRDefault="00E443ED" w:rsidP="00E443ED">
      <w:pPr>
        <w:pStyle w:val="2"/>
        <w:rPr>
          <w:lang w:val="en-US"/>
        </w:rPr>
      </w:pPr>
      <w:bookmarkStart w:id="19" w:name="_Toc216959838"/>
      <w:r w:rsidRPr="00354259">
        <w:t>Описание</w:t>
      </w:r>
      <w:r w:rsidRPr="00600E40">
        <w:rPr>
          <w:lang w:val="en-US"/>
        </w:rPr>
        <w:t xml:space="preserve"> </w:t>
      </w:r>
      <w:r w:rsidRPr="00354259">
        <w:t>функционала</w:t>
      </w:r>
      <w:r w:rsidRPr="00600E40">
        <w:rPr>
          <w:lang w:val="en-US"/>
        </w:rPr>
        <w:t xml:space="preserve"> </w:t>
      </w:r>
      <w:r w:rsidRPr="00354259">
        <w:t>классов</w:t>
      </w:r>
      <w:r w:rsidRPr="00600E40">
        <w:rPr>
          <w:lang w:val="en-US"/>
        </w:rPr>
        <w:t xml:space="preserve"> </w:t>
      </w:r>
      <w:proofErr w:type="spellStart"/>
      <w:r w:rsidR="00600E40" w:rsidRPr="00600E40">
        <w:rPr>
          <w:lang w:val="en-US"/>
        </w:rPr>
        <w:t>DogImage</w:t>
      </w:r>
      <w:proofErr w:type="spellEnd"/>
      <w:r w:rsidR="00600E40" w:rsidRPr="00600E40">
        <w:rPr>
          <w:lang w:val="en-US"/>
        </w:rPr>
        <w:t xml:space="preserve">, </w:t>
      </w:r>
      <w:proofErr w:type="spellStart"/>
      <w:r w:rsidR="00600E40" w:rsidRPr="00600E40">
        <w:rPr>
          <w:lang w:val="en-US"/>
        </w:rPr>
        <w:t>ColorDogImage</w:t>
      </w:r>
      <w:proofErr w:type="spellEnd"/>
      <w:r w:rsidR="00600E40" w:rsidRPr="00600E40">
        <w:rPr>
          <w:lang w:val="en-US"/>
        </w:rPr>
        <w:t xml:space="preserve">, </w:t>
      </w:r>
      <w:proofErr w:type="spellStart"/>
      <w:r w:rsidR="00600E40" w:rsidRPr="00600E40">
        <w:rPr>
          <w:lang w:val="en-US"/>
        </w:rPr>
        <w:t>GrayscaleDogImage</w:t>
      </w:r>
      <w:bookmarkEnd w:id="19"/>
      <w:proofErr w:type="spellEnd"/>
    </w:p>
    <w:p w14:paraId="36076E76" w14:textId="172D5F3B" w:rsidR="00E443ED" w:rsidRPr="00354259" w:rsidRDefault="00351211" w:rsidP="00914B8B">
      <w:pPr>
        <w:pStyle w:val="3"/>
        <w:rPr>
          <w:lang w:val="en-US"/>
        </w:rPr>
      </w:pPr>
      <w:bookmarkStart w:id="20" w:name="_Toc216959839"/>
      <w:r w:rsidRPr="00354259">
        <w:t xml:space="preserve">Класс </w:t>
      </w:r>
      <w:r w:rsidR="00892E33">
        <w:rPr>
          <w:lang w:val="en-US"/>
        </w:rPr>
        <w:t>Dog</w:t>
      </w:r>
      <w:r w:rsidRPr="00354259">
        <w:t>Image</w:t>
      </w:r>
      <w:bookmarkEnd w:id="20"/>
    </w:p>
    <w:p w14:paraId="7CA1C4A2" w14:textId="27CC27C3" w:rsidR="00351211" w:rsidRPr="00354259" w:rsidRDefault="00351211" w:rsidP="00351211">
      <w:pPr>
        <w:pStyle w:val="1-"/>
        <w:rPr>
          <w:sz w:val="24"/>
          <w:szCs w:val="24"/>
        </w:rPr>
      </w:pPr>
      <w:bookmarkStart w:id="21" w:name="_Toc215428350"/>
      <w:r w:rsidRPr="00354259">
        <w:t>Абстрактный класс, являющийся базовым для классов работы с изображениями. Наследуется от ABC и определяет общий интерфейс.</w:t>
      </w:r>
    </w:p>
    <w:p w14:paraId="7002A459" w14:textId="77777777" w:rsidR="00351211" w:rsidRPr="00354259" w:rsidRDefault="00351211" w:rsidP="00351211">
      <w:pPr>
        <w:pStyle w:val="1-"/>
        <w:ind w:left="708" w:firstLine="1"/>
      </w:pPr>
      <w:r w:rsidRPr="00354259">
        <w:t>Поля:</w:t>
      </w:r>
    </w:p>
    <w:p w14:paraId="71927946" w14:textId="61D13BE8" w:rsidR="0079627B" w:rsidRDefault="0079627B" w:rsidP="001A1ECB">
      <w:pPr>
        <w:pStyle w:val="1-"/>
        <w:numPr>
          <w:ilvl w:val="0"/>
          <w:numId w:val="26"/>
        </w:numPr>
        <w:ind w:left="714" w:hanging="357"/>
      </w:pPr>
      <w:r w:rsidRPr="0079627B">
        <w:t>_</w:t>
      </w:r>
      <w:proofErr w:type="spellStart"/>
      <w:r w:rsidRPr="0079627B">
        <w:t>image_data</w:t>
      </w:r>
      <w:proofErr w:type="spellEnd"/>
      <w:r w:rsidRPr="0079627B">
        <w:t xml:space="preserve">: </w:t>
      </w:r>
      <w:proofErr w:type="spellStart"/>
      <w:proofErr w:type="gramStart"/>
      <w:r w:rsidRPr="0079627B">
        <w:t>np.ndarray</w:t>
      </w:r>
      <w:proofErr w:type="spellEnd"/>
      <w:proofErr w:type="gramEnd"/>
      <w:r w:rsidRPr="0079627B">
        <w:t xml:space="preserve"> – </w:t>
      </w:r>
      <w:proofErr w:type="spellStart"/>
      <w:r w:rsidRPr="0079627B">
        <w:t>numpy</w:t>
      </w:r>
      <w:proofErr w:type="spellEnd"/>
      <w:r w:rsidRPr="0079627B">
        <w:t xml:space="preserve">-массив с пикселями изображения; </w:t>
      </w:r>
    </w:p>
    <w:p w14:paraId="03A5F8A4" w14:textId="77777777" w:rsidR="0079627B" w:rsidRDefault="0079627B" w:rsidP="001A1ECB">
      <w:pPr>
        <w:pStyle w:val="1-"/>
        <w:numPr>
          <w:ilvl w:val="0"/>
          <w:numId w:val="26"/>
        </w:numPr>
        <w:ind w:left="714" w:hanging="357"/>
      </w:pPr>
      <w:r w:rsidRPr="0079627B">
        <w:t>_</w:t>
      </w:r>
      <w:proofErr w:type="spellStart"/>
      <w:r w:rsidRPr="0079627B">
        <w:t>image_url</w:t>
      </w:r>
      <w:proofErr w:type="spellEnd"/>
      <w:r w:rsidRPr="0079627B">
        <w:t xml:space="preserve">: </w:t>
      </w:r>
      <w:proofErr w:type="spellStart"/>
      <w:r w:rsidRPr="0079627B">
        <w:t>str</w:t>
      </w:r>
      <w:proofErr w:type="spellEnd"/>
      <w:r w:rsidRPr="0079627B">
        <w:t xml:space="preserve"> – URL-адрес исходного изображения; </w:t>
      </w:r>
    </w:p>
    <w:p w14:paraId="6F997617" w14:textId="77777777" w:rsidR="0079627B" w:rsidRDefault="0079627B" w:rsidP="001A1ECB">
      <w:pPr>
        <w:pStyle w:val="1-"/>
        <w:numPr>
          <w:ilvl w:val="0"/>
          <w:numId w:val="26"/>
        </w:numPr>
        <w:ind w:left="714" w:hanging="357"/>
      </w:pPr>
      <w:r w:rsidRPr="0079627B">
        <w:t>_</w:t>
      </w:r>
      <w:proofErr w:type="spellStart"/>
      <w:r w:rsidRPr="0079627B">
        <w:t>breed</w:t>
      </w:r>
      <w:proofErr w:type="spellEnd"/>
      <w:r w:rsidRPr="0079627B">
        <w:t xml:space="preserve">: </w:t>
      </w:r>
      <w:proofErr w:type="spellStart"/>
      <w:r w:rsidRPr="0079627B">
        <w:t>str</w:t>
      </w:r>
      <w:proofErr w:type="spellEnd"/>
      <w:r w:rsidRPr="0079627B">
        <w:t xml:space="preserve"> – порода собаки (из метаданных API); </w:t>
      </w:r>
    </w:p>
    <w:p w14:paraId="7F1B9522" w14:textId="11406CC5" w:rsidR="0079627B" w:rsidRPr="00354259" w:rsidRDefault="0079627B" w:rsidP="001A1ECB">
      <w:pPr>
        <w:pStyle w:val="1-"/>
        <w:numPr>
          <w:ilvl w:val="0"/>
          <w:numId w:val="26"/>
        </w:numPr>
        <w:ind w:left="714" w:hanging="357"/>
      </w:pPr>
      <w:r w:rsidRPr="0079627B">
        <w:t>_</w:t>
      </w:r>
      <w:proofErr w:type="spellStart"/>
      <w:r w:rsidRPr="0079627B">
        <w:t>processed_images</w:t>
      </w:r>
      <w:proofErr w:type="spellEnd"/>
      <w:r w:rsidRPr="0079627B">
        <w:t xml:space="preserve">: </w:t>
      </w:r>
      <w:proofErr w:type="spellStart"/>
      <w:proofErr w:type="gramStart"/>
      <w:r w:rsidRPr="0079627B">
        <w:t>Dict</w:t>
      </w:r>
      <w:proofErr w:type="spellEnd"/>
      <w:r w:rsidRPr="0079627B">
        <w:t>[</w:t>
      </w:r>
      <w:proofErr w:type="spellStart"/>
      <w:proofErr w:type="gramEnd"/>
      <w:r w:rsidRPr="0079627B">
        <w:t>str</w:t>
      </w:r>
      <w:proofErr w:type="spellEnd"/>
      <w:r w:rsidRPr="0079627B">
        <w:t xml:space="preserve">, </w:t>
      </w:r>
      <w:proofErr w:type="spellStart"/>
      <w:r w:rsidRPr="0079627B">
        <w:t>np.ndarray</w:t>
      </w:r>
      <w:proofErr w:type="spellEnd"/>
      <w:r w:rsidRPr="0079627B">
        <w:t>] – словарь для хранения результатов обработки (ключ – метод, значение – массив).</w:t>
      </w:r>
    </w:p>
    <w:p w14:paraId="45B88FB0" w14:textId="77777777" w:rsidR="00351211" w:rsidRPr="00354259" w:rsidRDefault="00351211" w:rsidP="00E97F2F">
      <w:pPr>
        <w:pStyle w:val="1-"/>
        <w:ind w:left="360" w:firstLine="348"/>
      </w:pPr>
      <w:r w:rsidRPr="00354259">
        <w:t>Свойства (</w:t>
      </w:r>
      <w:proofErr w:type="spellStart"/>
      <w:r w:rsidRPr="00354259">
        <w:t>property</w:t>
      </w:r>
      <w:proofErr w:type="spellEnd"/>
      <w:r w:rsidRPr="00354259">
        <w:t>):</w:t>
      </w:r>
    </w:p>
    <w:p w14:paraId="00C4C641" w14:textId="3D3FD3AA" w:rsidR="00DE7980" w:rsidRPr="00DE7980" w:rsidRDefault="00DE7980" w:rsidP="001A1ECB">
      <w:pPr>
        <w:pStyle w:val="1-"/>
        <w:numPr>
          <w:ilvl w:val="0"/>
          <w:numId w:val="25"/>
        </w:numPr>
      </w:pPr>
      <w:r w:rsidRPr="00DE7980">
        <w:rPr>
          <w:lang w:val="en-US"/>
        </w:rPr>
        <w:t>image</w:t>
      </w:r>
      <w:r w:rsidRPr="00DE7980">
        <w:t>_</w:t>
      </w:r>
      <w:r w:rsidRPr="00DE7980">
        <w:rPr>
          <w:lang w:val="en-US"/>
        </w:rPr>
        <w:t>data</w:t>
      </w:r>
      <w:r w:rsidRPr="00DE7980">
        <w:t xml:space="preserve">: </w:t>
      </w:r>
      <w:proofErr w:type="gramStart"/>
      <w:r w:rsidRPr="00DE7980">
        <w:rPr>
          <w:lang w:val="en-US"/>
        </w:rPr>
        <w:t>np</w:t>
      </w:r>
      <w:r w:rsidRPr="00DE7980">
        <w:t>.</w:t>
      </w:r>
      <w:proofErr w:type="spellStart"/>
      <w:r w:rsidRPr="00DE7980">
        <w:rPr>
          <w:lang w:val="en-US"/>
        </w:rPr>
        <w:t>ndarray</w:t>
      </w:r>
      <w:proofErr w:type="spellEnd"/>
      <w:proofErr w:type="gramEnd"/>
      <w:r w:rsidRPr="00DE7980">
        <w:t xml:space="preserve"> – возвращает массив изображения (</w:t>
      </w:r>
      <w:r w:rsidRPr="00DE7980">
        <w:rPr>
          <w:lang w:val="en-US"/>
        </w:rPr>
        <w:t>read</w:t>
      </w:r>
      <w:r w:rsidRPr="00DE7980">
        <w:t>-</w:t>
      </w:r>
      <w:r w:rsidRPr="00DE7980">
        <w:rPr>
          <w:lang w:val="en-US"/>
        </w:rPr>
        <w:t>only</w:t>
      </w:r>
      <w:r w:rsidRPr="00DE7980">
        <w:t xml:space="preserve">); </w:t>
      </w:r>
    </w:p>
    <w:p w14:paraId="1168D909" w14:textId="6590D83F" w:rsidR="00DE7980" w:rsidRDefault="00DE7980" w:rsidP="001A1ECB">
      <w:pPr>
        <w:pStyle w:val="1-"/>
        <w:numPr>
          <w:ilvl w:val="0"/>
          <w:numId w:val="25"/>
        </w:numPr>
      </w:pPr>
      <w:proofErr w:type="spellStart"/>
      <w:r w:rsidRPr="00DE7980">
        <w:t>image_url</w:t>
      </w:r>
      <w:proofErr w:type="spellEnd"/>
      <w:r w:rsidRPr="00DE7980">
        <w:t xml:space="preserve">: </w:t>
      </w:r>
      <w:proofErr w:type="spellStart"/>
      <w:r w:rsidRPr="00DE7980">
        <w:t>str</w:t>
      </w:r>
      <w:proofErr w:type="spellEnd"/>
      <w:r w:rsidRPr="00DE7980">
        <w:t xml:space="preserve"> – возвращает URL изображения (</w:t>
      </w:r>
      <w:proofErr w:type="spellStart"/>
      <w:r w:rsidRPr="00DE7980">
        <w:t>read-only</w:t>
      </w:r>
      <w:proofErr w:type="spellEnd"/>
      <w:r w:rsidRPr="00DE7980">
        <w:t xml:space="preserve">); </w:t>
      </w:r>
    </w:p>
    <w:p w14:paraId="01E9132A" w14:textId="77777777" w:rsidR="00DE7980" w:rsidRDefault="00DE7980" w:rsidP="001A1ECB">
      <w:pPr>
        <w:pStyle w:val="1-"/>
        <w:numPr>
          <w:ilvl w:val="0"/>
          <w:numId w:val="25"/>
        </w:numPr>
      </w:pPr>
      <w:proofErr w:type="spellStart"/>
      <w:r w:rsidRPr="00DE7980">
        <w:t>breed</w:t>
      </w:r>
      <w:proofErr w:type="spellEnd"/>
      <w:r w:rsidRPr="00DE7980">
        <w:t xml:space="preserve">: </w:t>
      </w:r>
      <w:proofErr w:type="spellStart"/>
      <w:r w:rsidRPr="00DE7980">
        <w:t>str</w:t>
      </w:r>
      <w:proofErr w:type="spellEnd"/>
      <w:r w:rsidRPr="00DE7980">
        <w:t xml:space="preserve"> – возвращает породу собаки (</w:t>
      </w:r>
      <w:proofErr w:type="spellStart"/>
      <w:r w:rsidRPr="00DE7980">
        <w:t>read-only</w:t>
      </w:r>
      <w:proofErr w:type="spellEnd"/>
      <w:r w:rsidRPr="00DE7980">
        <w:t xml:space="preserve">); </w:t>
      </w:r>
    </w:p>
    <w:p w14:paraId="4F377D50" w14:textId="7E5AF154" w:rsidR="00DE7980" w:rsidRPr="00620BF8" w:rsidRDefault="00DE7980" w:rsidP="001A1ECB">
      <w:pPr>
        <w:pStyle w:val="1-"/>
        <w:numPr>
          <w:ilvl w:val="0"/>
          <w:numId w:val="25"/>
        </w:numPr>
      </w:pPr>
      <w:proofErr w:type="spellStart"/>
      <w:r w:rsidRPr="00DE7980">
        <w:lastRenderedPageBreak/>
        <w:t>processed_images</w:t>
      </w:r>
      <w:proofErr w:type="spellEnd"/>
      <w:r w:rsidRPr="00DE7980">
        <w:t xml:space="preserve">: </w:t>
      </w:r>
      <w:proofErr w:type="spellStart"/>
      <w:proofErr w:type="gramStart"/>
      <w:r w:rsidRPr="00DE7980">
        <w:t>Dict</w:t>
      </w:r>
      <w:proofErr w:type="spellEnd"/>
      <w:r w:rsidRPr="00DE7980">
        <w:t>[</w:t>
      </w:r>
      <w:proofErr w:type="spellStart"/>
      <w:proofErr w:type="gramEnd"/>
      <w:r w:rsidRPr="00DE7980">
        <w:t>str</w:t>
      </w:r>
      <w:proofErr w:type="spellEnd"/>
      <w:r w:rsidRPr="00DE7980">
        <w:t xml:space="preserve">, </w:t>
      </w:r>
      <w:proofErr w:type="spellStart"/>
      <w:r w:rsidRPr="00DE7980">
        <w:t>np.ndarray</w:t>
      </w:r>
      <w:proofErr w:type="spellEnd"/>
      <w:r w:rsidRPr="00DE7980">
        <w:t>] – возвращает словарь обработанных изображений (</w:t>
      </w:r>
      <w:proofErr w:type="spellStart"/>
      <w:r w:rsidRPr="00DE7980">
        <w:t>read-only</w:t>
      </w:r>
      <w:proofErr w:type="spellEnd"/>
      <w:r w:rsidRPr="00DE7980">
        <w:t>).</w:t>
      </w:r>
    </w:p>
    <w:p w14:paraId="7C8A2C00" w14:textId="7A1B793F" w:rsidR="00351211" w:rsidRPr="00354259" w:rsidRDefault="00351211" w:rsidP="00351211">
      <w:pPr>
        <w:pStyle w:val="1-"/>
        <w:ind w:left="708" w:firstLine="1"/>
      </w:pPr>
      <w:r w:rsidRPr="00354259">
        <w:t>Методы:</w:t>
      </w:r>
    </w:p>
    <w:bookmarkEnd w:id="21"/>
    <w:p w14:paraId="44895B43" w14:textId="77777777" w:rsidR="007904D8" w:rsidRDefault="007904D8" w:rsidP="001A1ECB">
      <w:pPr>
        <w:pStyle w:val="1-"/>
        <w:numPr>
          <w:ilvl w:val="0"/>
          <w:numId w:val="24"/>
        </w:numPr>
      </w:pPr>
      <w:proofErr w:type="spellStart"/>
      <w:r w:rsidRPr="007904D8">
        <w:t>process_</w:t>
      </w:r>
      <w:proofErr w:type="gramStart"/>
      <w:r w:rsidRPr="007904D8">
        <w:t>image</w:t>
      </w:r>
      <w:proofErr w:type="spellEnd"/>
      <w:r w:rsidRPr="007904D8">
        <w:t>(</w:t>
      </w:r>
      <w:proofErr w:type="gramEnd"/>
      <w:r w:rsidRPr="007904D8">
        <w:t xml:space="preserve">) – абстрактный метод обработки изображения. </w:t>
      </w:r>
    </w:p>
    <w:p w14:paraId="72783D95" w14:textId="77777777" w:rsidR="007904D8" w:rsidRDefault="007904D8" w:rsidP="001A1ECB">
      <w:pPr>
        <w:pStyle w:val="1-"/>
        <w:numPr>
          <w:ilvl w:val="0"/>
          <w:numId w:val="24"/>
        </w:numPr>
      </w:pPr>
      <w:r w:rsidRPr="007904D8">
        <w:t>_</w:t>
      </w:r>
      <w:proofErr w:type="spellStart"/>
      <w:proofErr w:type="gramStart"/>
      <w:r w:rsidRPr="007904D8">
        <w:t>normalize</w:t>
      </w:r>
      <w:proofErr w:type="spellEnd"/>
      <w:r w:rsidRPr="007904D8">
        <w:t>(</w:t>
      </w:r>
      <w:proofErr w:type="gramEnd"/>
      <w:r w:rsidRPr="007904D8">
        <w:t xml:space="preserve">) – нормализует массив изображения к типу np.uint8 и диапазону [0, 255]. </w:t>
      </w:r>
    </w:p>
    <w:p w14:paraId="46840B4A" w14:textId="6761EAD8" w:rsidR="00883487" w:rsidRDefault="00883487" w:rsidP="001A1ECB">
      <w:pPr>
        <w:pStyle w:val="1-"/>
        <w:numPr>
          <w:ilvl w:val="0"/>
          <w:numId w:val="24"/>
        </w:numPr>
      </w:pPr>
      <w:r>
        <w:t>__</w:t>
      </w:r>
      <w:proofErr w:type="spellStart"/>
      <w:r>
        <w:t>add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other</w:t>
      </w:r>
      <w:proofErr w:type="spellEnd"/>
      <w:r>
        <w:t xml:space="preserve">: </w:t>
      </w:r>
      <w:proofErr w:type="spellStart"/>
      <w:r>
        <w:rPr>
          <w:lang w:val="en-US"/>
        </w:rPr>
        <w:t>ColorDogImage</w:t>
      </w:r>
      <w:proofErr w:type="spellEnd"/>
      <w:r>
        <w:t xml:space="preserve">) → </w:t>
      </w:r>
      <w:proofErr w:type="spellStart"/>
      <w:r>
        <w:rPr>
          <w:lang w:val="en-US"/>
        </w:rPr>
        <w:t>ColorDogImage</w:t>
      </w:r>
      <w:proofErr w:type="spellEnd"/>
      <w:r>
        <w:t xml:space="preserve"> — перегрузка оператора сложения для цветных изображений. Метод выполняет поэлементное сложение всех трёх цветовых каналов (R, G, B) независимо. Применяется для создания эффектов смешивания цветных изображений.</w:t>
      </w:r>
    </w:p>
    <w:p w14:paraId="52B1E1B6" w14:textId="1E1E270C" w:rsidR="00883487" w:rsidRDefault="00883487" w:rsidP="001A1ECB">
      <w:pPr>
        <w:pStyle w:val="1-"/>
        <w:numPr>
          <w:ilvl w:val="0"/>
          <w:numId w:val="24"/>
        </w:numPr>
      </w:pPr>
      <w:r>
        <w:t>__</w:t>
      </w:r>
      <w:proofErr w:type="spellStart"/>
      <w:r>
        <w:t>sub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other</w:t>
      </w:r>
      <w:proofErr w:type="spellEnd"/>
      <w:r>
        <w:t xml:space="preserve">: </w:t>
      </w:r>
      <w:proofErr w:type="spellStart"/>
      <w:r>
        <w:rPr>
          <w:lang w:val="en-US"/>
        </w:rPr>
        <w:t>ColorDogImage</w:t>
      </w:r>
      <w:proofErr w:type="spellEnd"/>
      <w:r>
        <w:t xml:space="preserve">) → </w:t>
      </w:r>
      <w:proofErr w:type="spellStart"/>
      <w:r>
        <w:rPr>
          <w:lang w:val="en-US"/>
        </w:rPr>
        <w:t>ColorDogImage</w:t>
      </w:r>
      <w:proofErr w:type="spellEnd"/>
      <w:r>
        <w:t xml:space="preserve"> — перегрузка оператора вычитания для цветных изображений. Выполняет поэлементное вычитание соответствующих каналов двух RGB-изображений. Может использоваться для вычисления различий между изображениями или выделения изменений.</w:t>
      </w:r>
    </w:p>
    <w:p w14:paraId="0A0CBB68" w14:textId="18E24B9D" w:rsidR="00170A1E" w:rsidRPr="00354259" w:rsidRDefault="00170A1E" w:rsidP="00170A1E">
      <w:pPr>
        <w:pStyle w:val="3"/>
        <w:rPr>
          <w:lang w:val="en-US"/>
        </w:rPr>
      </w:pPr>
      <w:bookmarkStart w:id="22" w:name="_Toc216959840"/>
      <w:r w:rsidRPr="00354259">
        <w:t xml:space="preserve">Класс </w:t>
      </w:r>
      <w:proofErr w:type="spellStart"/>
      <w:r w:rsidR="00600E40">
        <w:rPr>
          <w:lang w:val="en-US"/>
        </w:rPr>
        <w:t>Color</w:t>
      </w:r>
      <w:r w:rsidR="002D2948">
        <w:rPr>
          <w:lang w:val="en-US"/>
        </w:rPr>
        <w:t>Dog</w:t>
      </w:r>
      <w:r w:rsidRPr="00354259">
        <w:rPr>
          <w:lang w:val="en-US"/>
        </w:rPr>
        <w:t>Image</w:t>
      </w:r>
      <w:bookmarkEnd w:id="22"/>
      <w:proofErr w:type="spellEnd"/>
    </w:p>
    <w:p w14:paraId="48A9DF73" w14:textId="6713C467" w:rsidR="00600E40" w:rsidRDefault="00600E40" w:rsidP="0006463D">
      <w:pPr>
        <w:pStyle w:val="1-"/>
      </w:pPr>
      <w:r w:rsidRPr="00600E40">
        <w:t xml:space="preserve">Наследник </w:t>
      </w:r>
      <w:proofErr w:type="spellStart"/>
      <w:r w:rsidRPr="00600E40">
        <w:t>DogImage</w:t>
      </w:r>
      <w:proofErr w:type="spellEnd"/>
      <w:r w:rsidRPr="00600E40">
        <w:t xml:space="preserve"> для работы с цветными (BGR) изображениями. Использует </w:t>
      </w:r>
      <w:proofErr w:type="spellStart"/>
      <w:r w:rsidRPr="00600E40">
        <w:t>ImageProcessing</w:t>
      </w:r>
      <w:proofErr w:type="spellEnd"/>
      <w:r w:rsidRPr="00600E40">
        <w:t xml:space="preserve"> для реализации методов обработки. </w:t>
      </w:r>
    </w:p>
    <w:p w14:paraId="4ADDE5CB" w14:textId="77777777" w:rsidR="006267A5" w:rsidRDefault="006267A5" w:rsidP="0006463D">
      <w:pPr>
        <w:pStyle w:val="1-"/>
      </w:pPr>
      <w:r>
        <w:t>Поля:</w:t>
      </w:r>
    </w:p>
    <w:p w14:paraId="3FA12FBD" w14:textId="15647B61" w:rsidR="006267A5" w:rsidRDefault="006267A5" w:rsidP="001A1ECB">
      <w:pPr>
        <w:pStyle w:val="1-"/>
        <w:numPr>
          <w:ilvl w:val="0"/>
          <w:numId w:val="20"/>
        </w:numPr>
        <w:ind w:left="714" w:hanging="357"/>
      </w:pPr>
      <w:r w:rsidRPr="006267A5">
        <w:t xml:space="preserve">Наследует все поля </w:t>
      </w:r>
      <w:proofErr w:type="spellStart"/>
      <w:r w:rsidRPr="006267A5">
        <w:t>DogImage</w:t>
      </w:r>
      <w:proofErr w:type="spellEnd"/>
      <w:r w:rsidRPr="006267A5">
        <w:t xml:space="preserve">; </w:t>
      </w:r>
    </w:p>
    <w:p w14:paraId="7C62A304" w14:textId="11B74A11" w:rsidR="006267A5" w:rsidRDefault="006267A5" w:rsidP="001A1ECB">
      <w:pPr>
        <w:pStyle w:val="1-"/>
        <w:numPr>
          <w:ilvl w:val="0"/>
          <w:numId w:val="20"/>
        </w:numPr>
        <w:ind w:left="714" w:hanging="357"/>
      </w:pPr>
      <w:r w:rsidRPr="006267A5">
        <w:t>_</w:t>
      </w:r>
      <w:proofErr w:type="spellStart"/>
      <w:r w:rsidRPr="006267A5">
        <w:t>processor</w:t>
      </w:r>
      <w:proofErr w:type="spellEnd"/>
      <w:r w:rsidRPr="006267A5">
        <w:t xml:space="preserve">: </w:t>
      </w:r>
      <w:proofErr w:type="spellStart"/>
      <w:r w:rsidRPr="006267A5">
        <w:t>ImageProcessing</w:t>
      </w:r>
      <w:proofErr w:type="spellEnd"/>
      <w:r w:rsidRPr="006267A5">
        <w:t xml:space="preserve"> – экземпляр класса для обработки изображений.</w:t>
      </w:r>
    </w:p>
    <w:p w14:paraId="583796D9" w14:textId="379D8576" w:rsidR="00883487" w:rsidRDefault="0006463D" w:rsidP="00B4744F">
      <w:pPr>
        <w:pStyle w:val="1-"/>
        <w:ind w:firstLine="708"/>
      </w:pPr>
      <w:r>
        <w:t>Методы:</w:t>
      </w:r>
    </w:p>
    <w:p w14:paraId="67F7AD84" w14:textId="77777777" w:rsidR="00B4744F" w:rsidRPr="00B4744F" w:rsidRDefault="00B4744F" w:rsidP="001A1ECB">
      <w:pPr>
        <w:pStyle w:val="1-"/>
        <w:numPr>
          <w:ilvl w:val="0"/>
          <w:numId w:val="21"/>
        </w:numPr>
        <w:ind w:left="714" w:hanging="357"/>
      </w:pPr>
      <w:proofErr w:type="spellStart"/>
      <w:r w:rsidRPr="00B4744F">
        <w:t>process_</w:t>
      </w:r>
      <w:proofErr w:type="gramStart"/>
      <w:r w:rsidRPr="00B4744F">
        <w:t>image</w:t>
      </w:r>
      <w:proofErr w:type="spellEnd"/>
      <w:r w:rsidRPr="00B4744F">
        <w:t>(</w:t>
      </w:r>
      <w:proofErr w:type="spellStart"/>
      <w:proofErr w:type="gramEnd"/>
      <w:r w:rsidRPr="00B4744F">
        <w:t>method</w:t>
      </w:r>
      <w:proofErr w:type="spellEnd"/>
      <w:r w:rsidRPr="00B4744F">
        <w:t xml:space="preserve">: </w:t>
      </w:r>
      <w:proofErr w:type="spellStart"/>
      <w:r w:rsidRPr="00B4744F">
        <w:t>str</w:t>
      </w:r>
      <w:proofErr w:type="spellEnd"/>
      <w:r w:rsidRPr="00B4744F">
        <w:t>, **</w:t>
      </w:r>
      <w:proofErr w:type="spellStart"/>
      <w:r w:rsidRPr="00B4744F">
        <w:t>kwargs</w:t>
      </w:r>
      <w:proofErr w:type="spellEnd"/>
      <w:r w:rsidRPr="00B4744F">
        <w:t xml:space="preserve">) -&gt; </w:t>
      </w:r>
      <w:proofErr w:type="spellStart"/>
      <w:r w:rsidRPr="00B4744F">
        <w:t>np.ndarray</w:t>
      </w:r>
      <w:proofErr w:type="spellEnd"/>
      <w:r w:rsidRPr="00B4744F">
        <w:t xml:space="preserve"> – реализация абстрактного метода: </w:t>
      </w:r>
    </w:p>
    <w:p w14:paraId="61545ECA" w14:textId="4C1CE5F9" w:rsidR="00B4744F" w:rsidRPr="00B4744F" w:rsidRDefault="00B4744F" w:rsidP="001A1ECB">
      <w:pPr>
        <w:pStyle w:val="1-"/>
        <w:numPr>
          <w:ilvl w:val="0"/>
          <w:numId w:val="21"/>
        </w:numPr>
        <w:ind w:left="714" w:hanging="357"/>
      </w:pPr>
      <w:proofErr w:type="spellStart"/>
      <w:r w:rsidRPr="00B4744F">
        <w:t>edges_custom</w:t>
      </w:r>
      <w:proofErr w:type="spellEnd"/>
      <w:r w:rsidRPr="00B4744F">
        <w:t xml:space="preserve"> – выделение границ </w:t>
      </w:r>
      <w:proofErr w:type="spellStart"/>
      <w:r w:rsidRPr="00B4744F">
        <w:t>кастомным</w:t>
      </w:r>
      <w:proofErr w:type="spellEnd"/>
      <w:r w:rsidRPr="00B4744F">
        <w:t xml:space="preserve"> алгоритмом через _</w:t>
      </w:r>
      <w:proofErr w:type="spellStart"/>
      <w:proofErr w:type="gramStart"/>
      <w:r w:rsidRPr="00B4744F">
        <w:t>processor.edge</w:t>
      </w:r>
      <w:proofErr w:type="gramEnd"/>
      <w:r w:rsidRPr="00B4744F">
        <w:t>_detection</w:t>
      </w:r>
      <w:proofErr w:type="spellEnd"/>
      <w:r w:rsidRPr="00B4744F">
        <w:t xml:space="preserve">(); </w:t>
      </w:r>
    </w:p>
    <w:p w14:paraId="3A6D05CE" w14:textId="623719CE" w:rsidR="00B4744F" w:rsidRPr="00B4744F" w:rsidRDefault="00B4744F" w:rsidP="001A1ECB">
      <w:pPr>
        <w:pStyle w:val="1-"/>
        <w:numPr>
          <w:ilvl w:val="0"/>
          <w:numId w:val="21"/>
        </w:numPr>
        <w:ind w:left="714" w:hanging="357"/>
      </w:pPr>
      <w:proofErr w:type="spellStart"/>
      <w:r w:rsidRPr="00B4744F">
        <w:t>edges_library</w:t>
      </w:r>
      <w:proofErr w:type="spellEnd"/>
      <w:r w:rsidRPr="00B4744F">
        <w:t xml:space="preserve"> – выделение границ через </w:t>
      </w:r>
      <w:proofErr w:type="spellStart"/>
      <w:r w:rsidRPr="00B4744F">
        <w:t>OpenCV</w:t>
      </w:r>
      <w:proofErr w:type="spellEnd"/>
      <w:r w:rsidRPr="00B4744F">
        <w:t xml:space="preserve"> </w:t>
      </w:r>
      <w:proofErr w:type="spellStart"/>
      <w:r w:rsidRPr="00B4744F">
        <w:t>Canny</w:t>
      </w:r>
      <w:proofErr w:type="spellEnd"/>
      <w:r w:rsidRPr="00B4744F">
        <w:t xml:space="preserve">; </w:t>
      </w:r>
    </w:p>
    <w:p w14:paraId="27BC7C6B" w14:textId="6AB6C482" w:rsidR="00B4744F" w:rsidRPr="00B4744F" w:rsidRDefault="00B4744F" w:rsidP="001A1ECB">
      <w:pPr>
        <w:pStyle w:val="1-"/>
        <w:numPr>
          <w:ilvl w:val="0"/>
          <w:numId w:val="21"/>
        </w:numPr>
        <w:ind w:left="714" w:hanging="357"/>
      </w:pPr>
      <w:proofErr w:type="spellStart"/>
      <w:r w:rsidRPr="00B4744F">
        <w:lastRenderedPageBreak/>
        <w:t>grayscale_library</w:t>
      </w:r>
      <w:proofErr w:type="spellEnd"/>
      <w:r w:rsidRPr="00B4744F">
        <w:t xml:space="preserve"> – преобразование в оттенки серого через </w:t>
      </w:r>
      <w:proofErr w:type="spellStart"/>
      <w:r w:rsidRPr="00B4744F">
        <w:t>OpenCV</w:t>
      </w:r>
      <w:proofErr w:type="spellEnd"/>
      <w:r w:rsidRPr="00B4744F">
        <w:t>; Результаты кэшируются в _</w:t>
      </w:r>
      <w:proofErr w:type="spellStart"/>
      <w:r w:rsidRPr="00B4744F">
        <w:t>processed_images</w:t>
      </w:r>
      <w:proofErr w:type="spellEnd"/>
      <w:r w:rsidRPr="00B4744F">
        <w:t>.</w:t>
      </w:r>
    </w:p>
    <w:p w14:paraId="39EB096F" w14:textId="3D8EF7FD" w:rsidR="00F447AE" w:rsidRPr="00354259" w:rsidRDefault="00F447AE" w:rsidP="00F447AE">
      <w:pPr>
        <w:pStyle w:val="3"/>
        <w:rPr>
          <w:bCs/>
        </w:rPr>
      </w:pPr>
      <w:bookmarkStart w:id="23" w:name="_Toc216959841"/>
      <w:r w:rsidRPr="00354259">
        <w:t xml:space="preserve">Класс </w:t>
      </w:r>
      <w:proofErr w:type="spellStart"/>
      <w:r w:rsidR="0022398A">
        <w:rPr>
          <w:lang w:val="en-US"/>
        </w:rPr>
        <w:t>Grayscale</w:t>
      </w:r>
      <w:r w:rsidR="008A2E3D">
        <w:rPr>
          <w:bCs/>
          <w:lang w:val="en-US"/>
        </w:rPr>
        <w:t>Dog</w:t>
      </w:r>
      <w:proofErr w:type="spellEnd"/>
      <w:r w:rsidRPr="00354259">
        <w:rPr>
          <w:bCs/>
        </w:rPr>
        <w:t>Image</w:t>
      </w:r>
      <w:bookmarkEnd w:id="23"/>
    </w:p>
    <w:p w14:paraId="233727A8" w14:textId="77777777" w:rsidR="009E28FD" w:rsidRDefault="009E28FD" w:rsidP="00021BBE">
      <w:pPr>
        <w:pStyle w:val="1-"/>
      </w:pPr>
      <w:r w:rsidRPr="009E28FD">
        <w:t xml:space="preserve">Наследник </w:t>
      </w:r>
      <w:proofErr w:type="spellStart"/>
      <w:r w:rsidRPr="009E28FD">
        <w:t>DogImage</w:t>
      </w:r>
      <w:proofErr w:type="spellEnd"/>
      <w:r w:rsidRPr="009E28FD">
        <w:t xml:space="preserve"> для работы с чёрно-белыми изображениями. При инициализации автоматически преобразует входное цветное изображение в оттенки серого.</w:t>
      </w:r>
    </w:p>
    <w:p w14:paraId="0DC83689" w14:textId="07E00CD5" w:rsidR="009E28FD" w:rsidRDefault="00021BBE" w:rsidP="009E28FD">
      <w:pPr>
        <w:pStyle w:val="1-"/>
      </w:pPr>
      <w:r>
        <w:t>Методы:</w:t>
      </w:r>
    </w:p>
    <w:p w14:paraId="66F8D95B" w14:textId="77777777" w:rsidR="009E28FD" w:rsidRDefault="009E28FD" w:rsidP="001A1ECB">
      <w:pPr>
        <w:pStyle w:val="1-"/>
        <w:numPr>
          <w:ilvl w:val="0"/>
          <w:numId w:val="23"/>
        </w:numPr>
        <w:ind w:left="714" w:hanging="357"/>
      </w:pPr>
      <w:proofErr w:type="spellStart"/>
      <w:r w:rsidRPr="009E28FD">
        <w:t>process_</w:t>
      </w:r>
      <w:proofErr w:type="gramStart"/>
      <w:r w:rsidRPr="009E28FD">
        <w:t>image</w:t>
      </w:r>
      <w:proofErr w:type="spellEnd"/>
      <w:r w:rsidRPr="009E28FD">
        <w:t>(</w:t>
      </w:r>
      <w:proofErr w:type="spellStart"/>
      <w:proofErr w:type="gramEnd"/>
      <w:r w:rsidRPr="009E28FD">
        <w:t>method</w:t>
      </w:r>
      <w:proofErr w:type="spellEnd"/>
      <w:r w:rsidRPr="009E28FD">
        <w:t xml:space="preserve">: </w:t>
      </w:r>
      <w:proofErr w:type="spellStart"/>
      <w:r w:rsidRPr="009E28FD">
        <w:t>str</w:t>
      </w:r>
      <w:proofErr w:type="spellEnd"/>
      <w:r w:rsidRPr="009E28FD">
        <w:t>, **</w:t>
      </w:r>
      <w:proofErr w:type="spellStart"/>
      <w:r w:rsidRPr="009E28FD">
        <w:t>kwargs</w:t>
      </w:r>
      <w:proofErr w:type="spellEnd"/>
      <w:r w:rsidRPr="009E28FD">
        <w:t xml:space="preserve">) -&gt; </w:t>
      </w:r>
      <w:proofErr w:type="spellStart"/>
      <w:r w:rsidRPr="009E28FD">
        <w:t>np.ndarray</w:t>
      </w:r>
      <w:proofErr w:type="spellEnd"/>
      <w:r w:rsidRPr="009E28FD">
        <w:t xml:space="preserve"> – реализация абстрактного метода: </w:t>
      </w:r>
    </w:p>
    <w:p w14:paraId="5E658CD7" w14:textId="77777777" w:rsidR="009E28FD" w:rsidRDefault="009E28FD" w:rsidP="001A1ECB">
      <w:pPr>
        <w:pStyle w:val="1-"/>
        <w:numPr>
          <w:ilvl w:val="0"/>
          <w:numId w:val="23"/>
        </w:numPr>
        <w:ind w:left="714" w:hanging="357"/>
      </w:pPr>
      <w:r w:rsidRPr="009E28FD">
        <w:t>"</w:t>
      </w:r>
      <w:proofErr w:type="spellStart"/>
      <w:r w:rsidRPr="009E28FD">
        <w:t>edges_custom</w:t>
      </w:r>
      <w:proofErr w:type="spellEnd"/>
      <w:r w:rsidRPr="009E28FD">
        <w:t xml:space="preserve">" – выделение границ </w:t>
      </w:r>
      <w:proofErr w:type="spellStart"/>
      <w:r w:rsidRPr="009E28FD">
        <w:t>кастомным</w:t>
      </w:r>
      <w:proofErr w:type="spellEnd"/>
      <w:r w:rsidRPr="009E28FD">
        <w:t xml:space="preserve"> алгоритмом; </w:t>
      </w:r>
    </w:p>
    <w:p w14:paraId="50AC3DE0" w14:textId="73B769DF" w:rsidR="00021BBE" w:rsidRDefault="009E28FD" w:rsidP="001A1ECB">
      <w:pPr>
        <w:pStyle w:val="1-"/>
        <w:numPr>
          <w:ilvl w:val="0"/>
          <w:numId w:val="23"/>
        </w:numPr>
        <w:ind w:left="714" w:hanging="357"/>
      </w:pPr>
      <w:r w:rsidRPr="009E28FD">
        <w:t>"</w:t>
      </w:r>
      <w:proofErr w:type="spellStart"/>
      <w:r w:rsidRPr="009E28FD">
        <w:t>edges_library</w:t>
      </w:r>
      <w:proofErr w:type="spellEnd"/>
      <w:r w:rsidRPr="009E28FD">
        <w:t xml:space="preserve">" – выделение границ через </w:t>
      </w:r>
      <w:proofErr w:type="spellStart"/>
      <w:r w:rsidRPr="009E28FD">
        <w:t>OpenCV</w:t>
      </w:r>
      <w:proofErr w:type="spellEnd"/>
      <w:r w:rsidRPr="009E28FD">
        <w:t>;</w:t>
      </w:r>
    </w:p>
    <w:p w14:paraId="55055B80" w14:textId="15C0C856" w:rsidR="00F447AE" w:rsidRPr="00354259" w:rsidRDefault="00F447AE" w:rsidP="00F447AE">
      <w:pPr>
        <w:pStyle w:val="3"/>
        <w:rPr>
          <w:bCs/>
        </w:rPr>
      </w:pPr>
      <w:bookmarkStart w:id="24" w:name="_Toc216959842"/>
      <w:r w:rsidRPr="00354259">
        <w:t xml:space="preserve">Класс </w:t>
      </w:r>
      <w:proofErr w:type="spellStart"/>
      <w:r w:rsidR="0079312C">
        <w:rPr>
          <w:bCs/>
          <w:lang w:val="en-US"/>
        </w:rPr>
        <w:t>DogImage</w:t>
      </w:r>
      <w:r w:rsidR="00777BCC">
        <w:rPr>
          <w:bCs/>
          <w:lang w:val="en-US"/>
        </w:rPr>
        <w:t>Processor</w:t>
      </w:r>
      <w:bookmarkEnd w:id="24"/>
      <w:proofErr w:type="spellEnd"/>
    </w:p>
    <w:p w14:paraId="4EF8C36A" w14:textId="77777777" w:rsidR="00F447AE" w:rsidRPr="00354259" w:rsidRDefault="00F447AE" w:rsidP="00F447AE">
      <w:pPr>
        <w:pStyle w:val="1-"/>
        <w:rPr>
          <w:sz w:val="24"/>
          <w:szCs w:val="24"/>
        </w:rPr>
      </w:pPr>
      <w:r w:rsidRPr="00354259">
        <w:t xml:space="preserve">Основной класс, управляющий всем </w:t>
      </w:r>
      <w:proofErr w:type="spellStart"/>
      <w:r w:rsidRPr="00354259">
        <w:t>пайплайном</w:t>
      </w:r>
      <w:proofErr w:type="spellEnd"/>
      <w:r w:rsidRPr="00354259">
        <w:t xml:space="preserve"> обработки изображений.</w:t>
      </w:r>
    </w:p>
    <w:p w14:paraId="386DAA93" w14:textId="77777777" w:rsidR="00F447AE" w:rsidRPr="00354259" w:rsidRDefault="00F447AE" w:rsidP="00F447AE">
      <w:pPr>
        <w:pStyle w:val="1-"/>
      </w:pPr>
      <w:r w:rsidRPr="00354259">
        <w:rPr>
          <w:rStyle w:val="aff6"/>
          <w:b w:val="0"/>
          <w:bCs w:val="0"/>
        </w:rPr>
        <w:t>Поля:</w:t>
      </w:r>
    </w:p>
    <w:p w14:paraId="1BEB10B7" w14:textId="40EE8BB5" w:rsidR="00F447AE" w:rsidRPr="00354259" w:rsidRDefault="00F447AE" w:rsidP="001A1ECB">
      <w:pPr>
        <w:pStyle w:val="1-"/>
        <w:numPr>
          <w:ilvl w:val="0"/>
          <w:numId w:val="27"/>
        </w:numPr>
      </w:pPr>
      <w:proofErr w:type="spellStart"/>
      <w:r w:rsidRPr="00354259">
        <w:t>output_dir</w:t>
      </w:r>
      <w:proofErr w:type="spellEnd"/>
      <w:r w:rsidRPr="00354259">
        <w:t> — путь к директории для сохранения результатов</w:t>
      </w:r>
      <w:r w:rsidR="00620BF8" w:rsidRPr="00620BF8">
        <w:t>;</w:t>
      </w:r>
    </w:p>
    <w:p w14:paraId="23ED0503" w14:textId="355DE752" w:rsidR="00F447AE" w:rsidRPr="00354259" w:rsidRDefault="00F447AE" w:rsidP="001A1ECB">
      <w:pPr>
        <w:pStyle w:val="1-"/>
        <w:numPr>
          <w:ilvl w:val="0"/>
          <w:numId w:val="27"/>
        </w:numPr>
      </w:pPr>
      <w:r w:rsidRPr="00354259">
        <w:t>_</w:t>
      </w:r>
      <w:proofErr w:type="spellStart"/>
      <w:r w:rsidRPr="00354259">
        <w:t>logging_dir</w:t>
      </w:r>
      <w:proofErr w:type="spellEnd"/>
      <w:r w:rsidRPr="00354259">
        <w:t> — путь к директории с логами</w:t>
      </w:r>
      <w:r w:rsidR="00620BF8" w:rsidRPr="00620BF8">
        <w:t>;</w:t>
      </w:r>
    </w:p>
    <w:p w14:paraId="56E61756" w14:textId="41F78593" w:rsidR="00F447AE" w:rsidRPr="00354259" w:rsidRDefault="00F447AE" w:rsidP="001A1ECB">
      <w:pPr>
        <w:pStyle w:val="1-"/>
        <w:numPr>
          <w:ilvl w:val="0"/>
          <w:numId w:val="27"/>
        </w:numPr>
        <w:rPr>
          <w:lang w:val="en-US"/>
        </w:rPr>
      </w:pPr>
      <w:r w:rsidRPr="00354259">
        <w:rPr>
          <w:lang w:val="en-US"/>
        </w:rPr>
        <w:t>_</w:t>
      </w:r>
      <w:proofErr w:type="spellStart"/>
      <w:r w:rsidRPr="00354259">
        <w:rPr>
          <w:lang w:val="en-US"/>
        </w:rPr>
        <w:t>logging_path</w:t>
      </w:r>
      <w:proofErr w:type="spellEnd"/>
      <w:r w:rsidRPr="00354259">
        <w:rPr>
          <w:lang w:val="en-US"/>
        </w:rPr>
        <w:t xml:space="preserve"> — </w:t>
      </w:r>
      <w:r w:rsidRPr="00354259">
        <w:t>имя</w:t>
      </w:r>
      <w:r w:rsidRPr="00354259">
        <w:rPr>
          <w:lang w:val="en-US"/>
        </w:rPr>
        <w:t xml:space="preserve"> </w:t>
      </w:r>
      <w:r w:rsidRPr="00354259">
        <w:t>файла</w:t>
      </w:r>
      <w:r w:rsidRPr="00354259">
        <w:rPr>
          <w:lang w:val="en-US"/>
        </w:rPr>
        <w:t xml:space="preserve"> </w:t>
      </w:r>
      <w:r w:rsidRPr="00354259">
        <w:t>логов</w:t>
      </w:r>
      <w:r w:rsidR="00620BF8">
        <w:rPr>
          <w:lang w:val="en-US"/>
        </w:rPr>
        <w:t>;</w:t>
      </w:r>
    </w:p>
    <w:p w14:paraId="541A1083" w14:textId="77777777" w:rsidR="00F447AE" w:rsidRPr="00354259" w:rsidRDefault="00F447AE" w:rsidP="001A1ECB">
      <w:pPr>
        <w:pStyle w:val="1-"/>
        <w:numPr>
          <w:ilvl w:val="0"/>
          <w:numId w:val="27"/>
        </w:numPr>
      </w:pPr>
      <w:r w:rsidRPr="00354259">
        <w:t>_</w:t>
      </w:r>
      <w:proofErr w:type="spellStart"/>
      <w:r w:rsidRPr="00354259">
        <w:t>logging_config</w:t>
      </w:r>
      <w:proofErr w:type="spellEnd"/>
      <w:r w:rsidRPr="00354259">
        <w:t> — путь к JSON-конфигурации логирования.</w:t>
      </w:r>
    </w:p>
    <w:p w14:paraId="2C561859" w14:textId="68D070F4" w:rsidR="0009526B" w:rsidRDefault="00F447AE" w:rsidP="00021BBE">
      <w:pPr>
        <w:pStyle w:val="1-"/>
      </w:pPr>
      <w:r w:rsidRPr="00354259">
        <w:t>Декоратор:</w:t>
      </w:r>
      <w:r w:rsidR="00021BBE">
        <w:t xml:space="preserve"> </w:t>
      </w:r>
      <w:proofErr w:type="spellStart"/>
      <w:r w:rsidRPr="00354259">
        <w:t>async_time_</w:t>
      </w:r>
      <w:proofErr w:type="gramStart"/>
      <w:r w:rsidRPr="00354259">
        <w:t>counter</w:t>
      </w:r>
      <w:proofErr w:type="spellEnd"/>
      <w:r w:rsidRPr="00354259">
        <w:t>(</w:t>
      </w:r>
      <w:proofErr w:type="gramEnd"/>
      <w:r w:rsidRPr="00354259">
        <w:t>) — декоратор для измерения времени выполнения асинхронных методов.</w:t>
      </w:r>
    </w:p>
    <w:p w14:paraId="092ABAC1" w14:textId="77777777" w:rsidR="00021BBE" w:rsidRPr="00021BBE" w:rsidRDefault="00021BBE" w:rsidP="00021BBE">
      <w:pPr>
        <w:pStyle w:val="1-"/>
        <w:ind w:left="720" w:firstLine="0"/>
      </w:pPr>
      <w:r w:rsidRPr="00021BBE">
        <w:t>Методы:</w:t>
      </w:r>
    </w:p>
    <w:p w14:paraId="2A33259B" w14:textId="6D0897B7" w:rsidR="00021BBE" w:rsidRPr="00021BBE" w:rsidRDefault="00021BBE" w:rsidP="001A1ECB">
      <w:pPr>
        <w:pStyle w:val="1-"/>
        <w:numPr>
          <w:ilvl w:val="0"/>
          <w:numId w:val="12"/>
        </w:numPr>
      </w:pPr>
      <w:r w:rsidRPr="00021BBE">
        <w:t>`</w:t>
      </w:r>
      <w:proofErr w:type="spellStart"/>
      <w:r w:rsidRPr="00021BBE">
        <w:t>async</w:t>
      </w:r>
      <w:proofErr w:type="spellEnd"/>
      <w:r w:rsidRPr="00021BBE">
        <w:t xml:space="preserve"> _</w:t>
      </w:r>
      <w:proofErr w:type="spellStart"/>
      <w:r w:rsidRPr="00021BBE">
        <w:t>download_</w:t>
      </w:r>
      <w:proofErr w:type="gramStart"/>
      <w:r w:rsidRPr="00021BBE">
        <w:t>image</w:t>
      </w:r>
      <w:proofErr w:type="spellEnd"/>
      <w:r w:rsidRPr="00021BBE">
        <w:t>(</w:t>
      </w:r>
      <w:proofErr w:type="spellStart"/>
      <w:proofErr w:type="gramEnd"/>
      <w:r w:rsidRPr="00021BBE">
        <w:t>session</w:t>
      </w:r>
      <w:proofErr w:type="spellEnd"/>
      <w:r w:rsidRPr="00021BBE">
        <w:t xml:space="preserve">: </w:t>
      </w:r>
      <w:proofErr w:type="spellStart"/>
      <w:r w:rsidRPr="00021BBE">
        <w:t>aiohttp.ClientSession</w:t>
      </w:r>
      <w:proofErr w:type="spellEnd"/>
      <w:r w:rsidRPr="00021BBE">
        <w:t xml:space="preserve">, url: </w:t>
      </w:r>
      <w:proofErr w:type="spellStart"/>
      <w:r w:rsidRPr="00021BBE">
        <w:t>str</w:t>
      </w:r>
      <w:proofErr w:type="spellEnd"/>
      <w:r w:rsidRPr="00021BBE">
        <w:t xml:space="preserve">, </w:t>
      </w:r>
      <w:proofErr w:type="spellStart"/>
      <w:r w:rsidRPr="00021BBE">
        <w:t>breed</w:t>
      </w:r>
      <w:proofErr w:type="spellEnd"/>
      <w:r w:rsidRPr="00021BBE">
        <w:t xml:space="preserve">: </w:t>
      </w:r>
      <w:proofErr w:type="spellStart"/>
      <w:r w:rsidRPr="00021BBE">
        <w:t>str</w:t>
      </w:r>
      <w:proofErr w:type="spellEnd"/>
      <w:r w:rsidRPr="00021BBE">
        <w:t xml:space="preserve">, </w:t>
      </w:r>
      <w:proofErr w:type="spellStart"/>
      <w:r w:rsidRPr="00021BBE">
        <w:t>index</w:t>
      </w:r>
      <w:proofErr w:type="spellEnd"/>
      <w:r w:rsidRPr="00021BBE">
        <w:t xml:space="preserve">: </w:t>
      </w:r>
      <w:proofErr w:type="spellStart"/>
      <w:r w:rsidRPr="00021BBE">
        <w:t>int</w:t>
      </w:r>
      <w:proofErr w:type="spellEnd"/>
      <w:r w:rsidRPr="00021BBE">
        <w:t xml:space="preserve">) → </w:t>
      </w:r>
      <w:proofErr w:type="spellStart"/>
      <w:r w:rsidRPr="00021BBE">
        <w:t>Tuple</w:t>
      </w:r>
      <w:proofErr w:type="spellEnd"/>
      <w:r w:rsidRPr="00021BBE">
        <w:t>[</w:t>
      </w:r>
      <w:proofErr w:type="spellStart"/>
      <w:r w:rsidRPr="00021BBE">
        <w:t>int</w:t>
      </w:r>
      <w:proofErr w:type="spellEnd"/>
      <w:r w:rsidRPr="00021BBE">
        <w:t xml:space="preserve">, </w:t>
      </w:r>
      <w:proofErr w:type="spellStart"/>
      <w:r w:rsidR="0022398A">
        <w:t>DogImage</w:t>
      </w:r>
      <w:proofErr w:type="spellEnd"/>
      <w:r w:rsidRPr="00021BBE">
        <w:t>]` — асинхронный метод загрузки одного изображения по URL. Принимает HTTP-сессию, URL изображения, породу животного и порядковый номер. Возвращает кортеж из номера и объекта `</w:t>
      </w:r>
      <w:proofErr w:type="spellStart"/>
      <w:r w:rsidR="0022398A">
        <w:t>DogImage</w:t>
      </w:r>
      <w:proofErr w:type="spellEnd"/>
      <w:r w:rsidRPr="00021BBE">
        <w:t>`. Использует `</w:t>
      </w:r>
      <w:proofErr w:type="spellStart"/>
      <w:r w:rsidRPr="00021BBE">
        <w:t>aiohttp</w:t>
      </w:r>
      <w:proofErr w:type="spellEnd"/>
      <w:r w:rsidRPr="00021BBE">
        <w:t>` для асинхронной загрузки, преобразует байты в `</w:t>
      </w:r>
      <w:proofErr w:type="spellStart"/>
      <w:r w:rsidRPr="00021BBE">
        <w:t>numpy</w:t>
      </w:r>
      <w:proofErr w:type="spellEnd"/>
      <w:r w:rsidRPr="00021BBE">
        <w:t>`-массив с помощью библиотеки `PIL`</w:t>
      </w:r>
    </w:p>
    <w:p w14:paraId="51D57205" w14:textId="62CFE6F2" w:rsidR="00021BBE" w:rsidRPr="00021BBE" w:rsidRDefault="00021BBE" w:rsidP="001A1ECB">
      <w:pPr>
        <w:pStyle w:val="1-"/>
        <w:numPr>
          <w:ilvl w:val="0"/>
          <w:numId w:val="12"/>
        </w:numPr>
      </w:pPr>
      <w:r w:rsidRPr="00021BBE">
        <w:rPr>
          <w:lang w:val="en-US"/>
        </w:rPr>
        <w:lastRenderedPageBreak/>
        <w:t xml:space="preserve">`async </w:t>
      </w:r>
      <w:proofErr w:type="spellStart"/>
      <w:r w:rsidRPr="00021BBE">
        <w:rPr>
          <w:lang w:val="en-US"/>
        </w:rPr>
        <w:t>download_</w:t>
      </w:r>
      <w:proofErr w:type="gramStart"/>
      <w:r w:rsidRPr="00021BBE">
        <w:rPr>
          <w:lang w:val="en-US"/>
        </w:rPr>
        <w:t>data</w:t>
      </w:r>
      <w:proofErr w:type="spellEnd"/>
      <w:r w:rsidRPr="00021BBE">
        <w:rPr>
          <w:lang w:val="en-US"/>
        </w:rPr>
        <w:t>(</w:t>
      </w:r>
      <w:proofErr w:type="gramEnd"/>
      <w:r w:rsidRPr="00021BBE">
        <w:rPr>
          <w:lang w:val="en-US"/>
        </w:rPr>
        <w:t xml:space="preserve">limit: int = 1) → List[Tuple[int, </w:t>
      </w:r>
      <w:proofErr w:type="spellStart"/>
      <w:r w:rsidR="0022398A">
        <w:rPr>
          <w:lang w:val="en-US"/>
        </w:rPr>
        <w:t>DogImage</w:t>
      </w:r>
      <w:proofErr w:type="spellEnd"/>
      <w:r w:rsidRPr="00021BBE">
        <w:rPr>
          <w:lang w:val="en-US"/>
        </w:rPr>
        <w:t xml:space="preserve">]]` — </w:t>
      </w:r>
      <w:r w:rsidRPr="00021BBE">
        <w:t>асинхронный</w:t>
      </w:r>
      <w:r w:rsidRPr="00021BBE">
        <w:rPr>
          <w:lang w:val="en-US"/>
        </w:rPr>
        <w:t xml:space="preserve"> </w:t>
      </w:r>
      <w:r w:rsidRPr="00021BBE">
        <w:t>метод</w:t>
      </w:r>
      <w:r w:rsidRPr="00021BBE">
        <w:rPr>
          <w:lang w:val="en-US"/>
        </w:rPr>
        <w:t xml:space="preserve"> </w:t>
      </w:r>
      <w:r w:rsidRPr="00021BBE">
        <w:t>получения</w:t>
      </w:r>
      <w:r w:rsidRPr="00021BBE">
        <w:rPr>
          <w:lang w:val="en-US"/>
        </w:rPr>
        <w:t xml:space="preserve"> </w:t>
      </w:r>
      <w:r w:rsidRPr="00021BBE">
        <w:t>данных</w:t>
      </w:r>
      <w:r w:rsidRPr="00021BBE">
        <w:rPr>
          <w:lang w:val="en-US"/>
        </w:rPr>
        <w:t xml:space="preserve"> </w:t>
      </w:r>
      <w:r w:rsidRPr="00021BBE">
        <w:t>с</w:t>
      </w:r>
      <w:r w:rsidRPr="00021BBE">
        <w:rPr>
          <w:lang w:val="en-US"/>
        </w:rPr>
        <w:t xml:space="preserve"> The </w:t>
      </w:r>
      <w:r w:rsidR="0022398A">
        <w:rPr>
          <w:lang w:val="en-US"/>
        </w:rPr>
        <w:t>Dog</w:t>
      </w:r>
      <w:r w:rsidRPr="00021BBE">
        <w:rPr>
          <w:lang w:val="en-US"/>
        </w:rPr>
        <w:t xml:space="preserve"> API. </w:t>
      </w:r>
      <w:r w:rsidRPr="00021BBE">
        <w:t>Отправляет запрос с параметрами `</w:t>
      </w:r>
      <w:proofErr w:type="spellStart"/>
      <w:r w:rsidRPr="00021BBE">
        <w:t>limit</w:t>
      </w:r>
      <w:proofErr w:type="spellEnd"/>
      <w:r w:rsidRPr="00021BBE">
        <w:t>` (количество изображений) и `</w:t>
      </w:r>
      <w:proofErr w:type="spellStart"/>
      <w:r w:rsidRPr="00021BBE">
        <w:t>has_breeds</w:t>
      </w:r>
      <w:proofErr w:type="spellEnd"/>
      <w:r w:rsidRPr="00021BBE">
        <w:t>=</w:t>
      </w:r>
      <w:proofErr w:type="spellStart"/>
      <w:r w:rsidRPr="00021BBE">
        <w:t>true</w:t>
      </w:r>
      <w:proofErr w:type="spellEnd"/>
      <w:r w:rsidRPr="00021BBE">
        <w:t>` (только изображения с информацией о породе). Для каждого полученного элемента создаётся асинхронная задача загрузки изображения. Возвращает список кортежей с номером и объектом изображения.</w:t>
      </w:r>
    </w:p>
    <w:p w14:paraId="573F7932" w14:textId="5981AA31" w:rsidR="00021BBE" w:rsidRPr="00021BBE" w:rsidRDefault="00021BBE" w:rsidP="001A1ECB">
      <w:pPr>
        <w:pStyle w:val="1-"/>
        <w:numPr>
          <w:ilvl w:val="0"/>
          <w:numId w:val="12"/>
        </w:numPr>
      </w:pPr>
      <w:r w:rsidRPr="00021BBE">
        <w:t>`</w:t>
      </w:r>
      <w:proofErr w:type="spellStart"/>
      <w:r w:rsidRPr="00021BBE">
        <w:t>static</w:t>
      </w:r>
      <w:proofErr w:type="spellEnd"/>
      <w:r w:rsidRPr="00021BBE">
        <w:t xml:space="preserve"> </w:t>
      </w:r>
      <w:proofErr w:type="spellStart"/>
      <w:r w:rsidRPr="00021BBE">
        <w:t>process_one_</w:t>
      </w:r>
      <w:proofErr w:type="gramStart"/>
      <w:r w:rsidRPr="00021BBE">
        <w:t>image</w:t>
      </w:r>
      <w:proofErr w:type="spellEnd"/>
      <w:r w:rsidRPr="00021BBE">
        <w:t>(</w:t>
      </w:r>
      <w:proofErr w:type="spellStart"/>
      <w:proofErr w:type="gramEnd"/>
      <w:r w:rsidRPr="00021BBE">
        <w:t>args</w:t>
      </w:r>
      <w:proofErr w:type="spellEnd"/>
      <w:r w:rsidRPr="00021BBE">
        <w:t xml:space="preserve">: </w:t>
      </w:r>
      <w:proofErr w:type="spellStart"/>
      <w:r w:rsidRPr="00021BBE">
        <w:t>Tuple</w:t>
      </w:r>
      <w:proofErr w:type="spellEnd"/>
      <w:r w:rsidRPr="00021BBE">
        <w:t>[</w:t>
      </w:r>
      <w:proofErr w:type="spellStart"/>
      <w:r w:rsidRPr="00021BBE">
        <w:t>int</w:t>
      </w:r>
      <w:proofErr w:type="spellEnd"/>
      <w:r w:rsidRPr="00021BBE">
        <w:t xml:space="preserve">, </w:t>
      </w:r>
      <w:proofErr w:type="spellStart"/>
      <w:r w:rsidRPr="00021BBE">
        <w:t>Tuple</w:t>
      </w:r>
      <w:proofErr w:type="spellEnd"/>
      <w:r w:rsidRPr="00021BBE">
        <w:t>[</w:t>
      </w:r>
      <w:proofErr w:type="spellStart"/>
      <w:r w:rsidRPr="00021BBE">
        <w:t>np.ndarray</w:t>
      </w:r>
      <w:proofErr w:type="spellEnd"/>
      <w:r w:rsidRPr="00021BBE">
        <w:t xml:space="preserve">, </w:t>
      </w:r>
      <w:proofErr w:type="spellStart"/>
      <w:r w:rsidRPr="00021BBE">
        <w:t>str</w:t>
      </w:r>
      <w:proofErr w:type="spellEnd"/>
      <w:r w:rsidRPr="00021BBE">
        <w:t xml:space="preserve">, </w:t>
      </w:r>
      <w:proofErr w:type="spellStart"/>
      <w:r w:rsidRPr="00021BBE">
        <w:t>str</w:t>
      </w:r>
      <w:proofErr w:type="spellEnd"/>
      <w:r w:rsidRPr="00021BBE">
        <w:t xml:space="preserve">]], </w:t>
      </w:r>
      <w:proofErr w:type="spellStart"/>
      <w:r w:rsidRPr="00021BBE">
        <w:t>logging_dir</w:t>
      </w:r>
      <w:proofErr w:type="spellEnd"/>
      <w:r w:rsidRPr="00021BBE">
        <w:t xml:space="preserve">: </w:t>
      </w:r>
      <w:proofErr w:type="spellStart"/>
      <w:r w:rsidRPr="00021BBE">
        <w:t>str</w:t>
      </w:r>
      <w:proofErr w:type="spellEnd"/>
      <w:r w:rsidRPr="00021BBE">
        <w:t xml:space="preserve"> = ".", </w:t>
      </w:r>
      <w:proofErr w:type="spellStart"/>
      <w:r w:rsidRPr="00021BBE">
        <w:t>logging_path</w:t>
      </w:r>
      <w:proofErr w:type="spellEnd"/>
      <w:r w:rsidRPr="00021BBE">
        <w:t xml:space="preserve">: </w:t>
      </w:r>
      <w:proofErr w:type="spellStart"/>
      <w:r w:rsidRPr="00021BBE">
        <w:t>str</w:t>
      </w:r>
      <w:proofErr w:type="spellEnd"/>
      <w:r w:rsidRPr="00021BBE">
        <w:t xml:space="preserve"> = "app.log", </w:t>
      </w:r>
      <w:proofErr w:type="spellStart"/>
      <w:r w:rsidRPr="00021BBE">
        <w:t>logging_config</w:t>
      </w:r>
      <w:proofErr w:type="spellEnd"/>
      <w:r w:rsidRPr="00021BBE">
        <w:t xml:space="preserve">: </w:t>
      </w:r>
      <w:proofErr w:type="spellStart"/>
      <w:r w:rsidRPr="00021BBE">
        <w:t>str</w:t>
      </w:r>
      <w:proofErr w:type="spellEnd"/>
      <w:r w:rsidRPr="00021BBE">
        <w:t xml:space="preserve"> = "</w:t>
      </w:r>
      <w:proofErr w:type="spellStart"/>
      <w:r w:rsidRPr="00021BBE">
        <w:t>logging_config.json</w:t>
      </w:r>
      <w:proofErr w:type="spellEnd"/>
      <w:r w:rsidRPr="00021BBE">
        <w:t xml:space="preserve">") → </w:t>
      </w:r>
      <w:proofErr w:type="spellStart"/>
      <w:r w:rsidRPr="00021BBE">
        <w:t>Tuple</w:t>
      </w:r>
      <w:proofErr w:type="spellEnd"/>
      <w:r w:rsidRPr="00021BBE">
        <w:t>[</w:t>
      </w:r>
      <w:proofErr w:type="spellStart"/>
      <w:r w:rsidRPr="00021BBE">
        <w:t>int</w:t>
      </w:r>
      <w:proofErr w:type="spellEnd"/>
      <w:r w:rsidRPr="00021BBE">
        <w:t xml:space="preserve">, </w:t>
      </w:r>
      <w:proofErr w:type="spellStart"/>
      <w:r w:rsidRPr="00021BBE">
        <w:t>str</w:t>
      </w:r>
      <w:proofErr w:type="spellEnd"/>
      <w:r w:rsidRPr="00021BBE">
        <w:t xml:space="preserve">, </w:t>
      </w:r>
      <w:proofErr w:type="spellStart"/>
      <w:r w:rsidRPr="00021BBE">
        <w:t>str</w:t>
      </w:r>
      <w:proofErr w:type="spellEnd"/>
      <w:r w:rsidRPr="00021BBE">
        <w:t xml:space="preserve">, </w:t>
      </w:r>
      <w:proofErr w:type="spellStart"/>
      <w:r w:rsidRPr="00021BBE">
        <w:t>np.ndarray</w:t>
      </w:r>
      <w:proofErr w:type="spellEnd"/>
      <w:r w:rsidRPr="00021BBE">
        <w:t xml:space="preserve">, </w:t>
      </w:r>
      <w:proofErr w:type="spellStart"/>
      <w:r w:rsidRPr="00021BBE">
        <w:t>np.ndarray</w:t>
      </w:r>
      <w:proofErr w:type="spellEnd"/>
      <w:r w:rsidRPr="00021BBE">
        <w:t xml:space="preserve">, </w:t>
      </w:r>
      <w:proofErr w:type="spellStart"/>
      <w:r w:rsidRPr="00021BBE">
        <w:t>np.ndarray</w:t>
      </w:r>
      <w:proofErr w:type="spellEnd"/>
      <w:r w:rsidRPr="00021BBE">
        <w:t xml:space="preserve">, </w:t>
      </w:r>
      <w:proofErr w:type="spellStart"/>
      <w:r w:rsidRPr="00021BBE">
        <w:t>np.ndarray</w:t>
      </w:r>
      <w:proofErr w:type="spellEnd"/>
      <w:r w:rsidRPr="00021BBE">
        <w:t>]` — статический метод обработки одного изображения в отдельном процессе. Создаёт объект `</w:t>
      </w:r>
      <w:proofErr w:type="spellStart"/>
      <w:r w:rsidR="0022398A">
        <w:t>DogImage</w:t>
      </w:r>
      <w:proofErr w:type="spellEnd"/>
      <w:r w:rsidRPr="00021BBE">
        <w:t xml:space="preserve">`, применяет </w:t>
      </w:r>
      <w:proofErr w:type="spellStart"/>
      <w:r w:rsidRPr="00021BBE">
        <w:t>кастомный</w:t>
      </w:r>
      <w:proofErr w:type="spellEnd"/>
      <w:r w:rsidRPr="00021BBE">
        <w:t xml:space="preserve"> и библиотечный (`cv2.Canny`) алгоритмы выделения границ. Используется в пуле процессов (`</w:t>
      </w:r>
      <w:proofErr w:type="spellStart"/>
      <w:r w:rsidRPr="00021BBE">
        <w:t>ProcessPoolExecutor</w:t>
      </w:r>
      <w:proofErr w:type="spellEnd"/>
      <w:r w:rsidRPr="00021BBE">
        <w:t>`). Возвращает кортеж с исходным и обработанными изображениями.</w:t>
      </w:r>
    </w:p>
    <w:p w14:paraId="1A081869" w14:textId="2B06459C" w:rsidR="00021BBE" w:rsidRPr="00021BBE" w:rsidRDefault="00021BBE" w:rsidP="001A1ECB">
      <w:pPr>
        <w:pStyle w:val="1-"/>
        <w:numPr>
          <w:ilvl w:val="0"/>
          <w:numId w:val="12"/>
        </w:numPr>
      </w:pPr>
      <w:r w:rsidRPr="00762CD2">
        <w:rPr>
          <w:lang w:val="en-US"/>
        </w:rPr>
        <w:t>`</w:t>
      </w:r>
      <w:r w:rsidRPr="00021BBE">
        <w:rPr>
          <w:lang w:val="en-US"/>
        </w:rPr>
        <w:t>async</w:t>
      </w:r>
      <w:r w:rsidRPr="00762CD2">
        <w:rPr>
          <w:lang w:val="en-US"/>
        </w:rPr>
        <w:t xml:space="preserve"> </w:t>
      </w:r>
      <w:proofErr w:type="spellStart"/>
      <w:r w:rsidRPr="00021BBE">
        <w:rPr>
          <w:lang w:val="en-US"/>
        </w:rPr>
        <w:t>process</w:t>
      </w:r>
      <w:r w:rsidRPr="00762CD2">
        <w:rPr>
          <w:lang w:val="en-US"/>
        </w:rPr>
        <w:t>_</w:t>
      </w:r>
      <w:proofErr w:type="gramStart"/>
      <w:r w:rsidRPr="00021BBE">
        <w:rPr>
          <w:lang w:val="en-US"/>
        </w:rPr>
        <w:t>images</w:t>
      </w:r>
      <w:proofErr w:type="spellEnd"/>
      <w:r w:rsidRPr="00762CD2">
        <w:rPr>
          <w:lang w:val="en-US"/>
        </w:rPr>
        <w:t>(</w:t>
      </w:r>
      <w:proofErr w:type="spellStart"/>
      <w:proofErr w:type="gramEnd"/>
      <w:r w:rsidRPr="00021BBE">
        <w:rPr>
          <w:lang w:val="en-US"/>
        </w:rPr>
        <w:t>downloaded</w:t>
      </w:r>
      <w:r w:rsidRPr="00762CD2">
        <w:rPr>
          <w:lang w:val="en-US"/>
        </w:rPr>
        <w:t>_</w:t>
      </w:r>
      <w:r w:rsidRPr="00021BBE">
        <w:rPr>
          <w:lang w:val="en-US"/>
        </w:rPr>
        <w:t>images</w:t>
      </w:r>
      <w:proofErr w:type="spellEnd"/>
      <w:r w:rsidRPr="00762CD2">
        <w:rPr>
          <w:lang w:val="en-US"/>
        </w:rPr>
        <w:t xml:space="preserve">: </w:t>
      </w:r>
      <w:r w:rsidRPr="00021BBE">
        <w:rPr>
          <w:lang w:val="en-US"/>
        </w:rPr>
        <w:t>List</w:t>
      </w:r>
      <w:r w:rsidRPr="00762CD2">
        <w:rPr>
          <w:lang w:val="en-US"/>
        </w:rPr>
        <w:t>[</w:t>
      </w:r>
      <w:r w:rsidRPr="00021BBE">
        <w:rPr>
          <w:lang w:val="en-US"/>
        </w:rPr>
        <w:t>Tuple</w:t>
      </w:r>
      <w:r w:rsidRPr="00762CD2">
        <w:rPr>
          <w:lang w:val="en-US"/>
        </w:rPr>
        <w:t>[</w:t>
      </w:r>
      <w:r w:rsidRPr="00021BBE">
        <w:rPr>
          <w:lang w:val="en-US"/>
        </w:rPr>
        <w:t>int</w:t>
      </w:r>
      <w:r w:rsidRPr="00762CD2">
        <w:rPr>
          <w:lang w:val="en-US"/>
        </w:rPr>
        <w:t xml:space="preserve">, </w:t>
      </w:r>
      <w:proofErr w:type="spellStart"/>
      <w:r w:rsidR="0022398A">
        <w:rPr>
          <w:lang w:val="en-US"/>
        </w:rPr>
        <w:t>DogImage</w:t>
      </w:r>
      <w:proofErr w:type="spellEnd"/>
      <w:r w:rsidRPr="00762CD2">
        <w:rPr>
          <w:lang w:val="en-US"/>
        </w:rPr>
        <w:t xml:space="preserve">]]) → </w:t>
      </w:r>
      <w:r w:rsidRPr="00021BBE">
        <w:rPr>
          <w:lang w:val="en-US"/>
        </w:rPr>
        <w:t>List</w:t>
      </w:r>
      <w:r w:rsidRPr="00762CD2">
        <w:rPr>
          <w:lang w:val="en-US"/>
        </w:rPr>
        <w:t>[</w:t>
      </w:r>
      <w:r w:rsidRPr="00021BBE">
        <w:rPr>
          <w:lang w:val="en-US"/>
        </w:rPr>
        <w:t>Tuple</w:t>
      </w:r>
      <w:r w:rsidRPr="00762CD2">
        <w:rPr>
          <w:lang w:val="en-US"/>
        </w:rPr>
        <w:t>[</w:t>
      </w:r>
      <w:r w:rsidRPr="00021BBE">
        <w:rPr>
          <w:lang w:val="en-US"/>
        </w:rPr>
        <w:t>int</w:t>
      </w:r>
      <w:r w:rsidRPr="00762CD2">
        <w:rPr>
          <w:lang w:val="en-US"/>
        </w:rPr>
        <w:t xml:space="preserve">, </w:t>
      </w:r>
      <w:proofErr w:type="spellStart"/>
      <w:r w:rsidR="0022398A">
        <w:rPr>
          <w:lang w:val="en-US"/>
        </w:rPr>
        <w:t>DogImage</w:t>
      </w:r>
      <w:proofErr w:type="spellEnd"/>
      <w:r w:rsidRPr="00762CD2">
        <w:rPr>
          <w:lang w:val="en-US"/>
        </w:rPr>
        <w:t xml:space="preserve">, </w:t>
      </w:r>
      <w:proofErr w:type="spellStart"/>
      <w:r w:rsidR="0022398A">
        <w:rPr>
          <w:lang w:val="en-US"/>
        </w:rPr>
        <w:t>DogImage</w:t>
      </w:r>
      <w:proofErr w:type="spellEnd"/>
      <w:r w:rsidRPr="00762CD2">
        <w:rPr>
          <w:lang w:val="en-US"/>
        </w:rPr>
        <w:t xml:space="preserve">, </w:t>
      </w:r>
      <w:proofErr w:type="spellStart"/>
      <w:r w:rsidR="0022398A">
        <w:rPr>
          <w:lang w:val="en-US"/>
        </w:rPr>
        <w:t>DogImage</w:t>
      </w:r>
      <w:proofErr w:type="spellEnd"/>
      <w:r w:rsidRPr="00762CD2">
        <w:rPr>
          <w:lang w:val="en-US"/>
        </w:rPr>
        <w:t xml:space="preserve">]]` — </w:t>
      </w:r>
      <w:r w:rsidRPr="00021BBE">
        <w:t>метод</w:t>
      </w:r>
      <w:r w:rsidRPr="00762CD2">
        <w:rPr>
          <w:lang w:val="en-US"/>
        </w:rPr>
        <w:t xml:space="preserve"> </w:t>
      </w:r>
      <w:r w:rsidRPr="00021BBE">
        <w:t>многопроцессорной</w:t>
      </w:r>
      <w:r w:rsidRPr="00762CD2">
        <w:rPr>
          <w:lang w:val="en-US"/>
        </w:rPr>
        <w:t xml:space="preserve"> </w:t>
      </w:r>
      <w:r w:rsidRPr="00021BBE">
        <w:t>обработки</w:t>
      </w:r>
      <w:r w:rsidRPr="00762CD2">
        <w:rPr>
          <w:lang w:val="en-US"/>
        </w:rPr>
        <w:t xml:space="preserve"> </w:t>
      </w:r>
      <w:r w:rsidRPr="00021BBE">
        <w:t>изображений</w:t>
      </w:r>
      <w:r w:rsidRPr="00762CD2">
        <w:rPr>
          <w:lang w:val="en-US"/>
        </w:rPr>
        <w:t xml:space="preserve">. </w:t>
      </w:r>
      <w:r w:rsidRPr="00021BBE">
        <w:t>Создаёт задачи для пула процессов с помощью `</w:t>
      </w:r>
      <w:proofErr w:type="spellStart"/>
      <w:r w:rsidRPr="00021BBE">
        <w:t>ProcessPoolExecutor</w:t>
      </w:r>
      <w:proofErr w:type="spellEnd"/>
      <w:r w:rsidRPr="00021BBE">
        <w:t>`. Каждое изображение обрабатывается в отдельном процессе для использования нескольких ядер CPU. Возвращает список с оригинальным изображением и двумя обработанными версиями.</w:t>
      </w:r>
    </w:p>
    <w:p w14:paraId="7FA9A90F" w14:textId="1034A566" w:rsidR="00021BBE" w:rsidRPr="00021BBE" w:rsidRDefault="00021BBE" w:rsidP="001A1ECB">
      <w:pPr>
        <w:pStyle w:val="1-"/>
        <w:numPr>
          <w:ilvl w:val="0"/>
          <w:numId w:val="12"/>
        </w:numPr>
      </w:pPr>
      <w:r w:rsidRPr="00021BBE">
        <w:t>`</w:t>
      </w:r>
      <w:proofErr w:type="spellStart"/>
      <w:r w:rsidRPr="00021BBE">
        <w:t>async</w:t>
      </w:r>
      <w:proofErr w:type="spellEnd"/>
      <w:r w:rsidRPr="00021BBE">
        <w:t xml:space="preserve"> </w:t>
      </w:r>
      <w:proofErr w:type="spellStart"/>
      <w:r w:rsidRPr="00021BBE">
        <w:t>save_</w:t>
      </w:r>
      <w:proofErr w:type="gramStart"/>
      <w:r w:rsidRPr="00021BBE">
        <w:t>image</w:t>
      </w:r>
      <w:proofErr w:type="spellEnd"/>
      <w:r w:rsidRPr="00021BBE">
        <w:t>(</w:t>
      </w:r>
      <w:proofErr w:type="spellStart"/>
      <w:proofErr w:type="gramEnd"/>
      <w:r w:rsidRPr="00021BBE">
        <w:t>file_path</w:t>
      </w:r>
      <w:proofErr w:type="spellEnd"/>
      <w:r w:rsidRPr="00021BBE">
        <w:t xml:space="preserve">: </w:t>
      </w:r>
      <w:proofErr w:type="spellStart"/>
      <w:r w:rsidRPr="00021BBE">
        <w:t>str</w:t>
      </w:r>
      <w:proofErr w:type="spellEnd"/>
      <w:r w:rsidRPr="00021BBE">
        <w:t xml:space="preserve">, </w:t>
      </w:r>
      <w:r w:rsidR="0022398A">
        <w:rPr>
          <w:lang w:val="en-US"/>
        </w:rPr>
        <w:t>dog</w:t>
      </w:r>
      <w:r w:rsidRPr="00021BBE">
        <w:t>_</w:t>
      </w:r>
      <w:proofErr w:type="spellStart"/>
      <w:r w:rsidRPr="00021BBE">
        <w:t>img</w:t>
      </w:r>
      <w:proofErr w:type="spellEnd"/>
      <w:r w:rsidRPr="00021BBE">
        <w:t xml:space="preserve">: </w:t>
      </w:r>
      <w:proofErr w:type="spellStart"/>
      <w:r w:rsidR="0022398A">
        <w:t>DogImage</w:t>
      </w:r>
      <w:proofErr w:type="spellEnd"/>
      <w:r w:rsidRPr="00021BBE">
        <w:t xml:space="preserve">) → </w:t>
      </w:r>
      <w:proofErr w:type="spellStart"/>
      <w:r w:rsidRPr="00021BBE">
        <w:t>None</w:t>
      </w:r>
      <w:proofErr w:type="spellEnd"/>
      <w:r w:rsidRPr="00021BBE">
        <w:t>` — асинхронный метод сохранения одного изображения в файл. Преобразует `</w:t>
      </w:r>
      <w:proofErr w:type="spellStart"/>
      <w:r w:rsidRPr="00021BBE">
        <w:t>numpy</w:t>
      </w:r>
      <w:proofErr w:type="spellEnd"/>
      <w:r w:rsidRPr="00021BBE">
        <w:t>`-массив в объект `</w:t>
      </w:r>
      <w:proofErr w:type="spellStart"/>
      <w:r w:rsidRPr="00021BBE">
        <w:t>PIL.Image</w:t>
      </w:r>
      <w:proofErr w:type="spellEnd"/>
      <w:r w:rsidRPr="00021BBE">
        <w:t>`, конвертирует RGBA в RGB при необходимости, сохраняет в формате JPEG с помощью `</w:t>
      </w:r>
      <w:proofErr w:type="spellStart"/>
      <w:r w:rsidRPr="00021BBE">
        <w:t>aiofiles</w:t>
      </w:r>
      <w:proofErr w:type="spellEnd"/>
      <w:r w:rsidRPr="00021BBE">
        <w:t>`.</w:t>
      </w:r>
    </w:p>
    <w:p w14:paraId="473E156A" w14:textId="650BED38" w:rsidR="00021BBE" w:rsidRPr="00021BBE" w:rsidRDefault="00021BBE" w:rsidP="001A1ECB">
      <w:pPr>
        <w:pStyle w:val="1-"/>
        <w:numPr>
          <w:ilvl w:val="0"/>
          <w:numId w:val="12"/>
        </w:numPr>
      </w:pPr>
      <w:r w:rsidRPr="00021BBE">
        <w:t>`</w:t>
      </w:r>
      <w:proofErr w:type="spellStart"/>
      <w:r w:rsidRPr="00021BBE">
        <w:t>async</w:t>
      </w:r>
      <w:proofErr w:type="spellEnd"/>
      <w:r w:rsidRPr="00021BBE">
        <w:t xml:space="preserve"> </w:t>
      </w:r>
      <w:proofErr w:type="spellStart"/>
      <w:r w:rsidRPr="00021BBE">
        <w:t>save_one_dir_</w:t>
      </w:r>
      <w:proofErr w:type="gramStart"/>
      <w:r w:rsidRPr="00021BBE">
        <w:t>async</w:t>
      </w:r>
      <w:proofErr w:type="spellEnd"/>
      <w:r w:rsidRPr="00021BBE">
        <w:t>(</w:t>
      </w:r>
      <w:proofErr w:type="spellStart"/>
      <w:proofErr w:type="gramEnd"/>
      <w:r w:rsidRPr="00021BBE">
        <w:t>index</w:t>
      </w:r>
      <w:proofErr w:type="spellEnd"/>
      <w:r w:rsidRPr="00021BBE">
        <w:t xml:space="preserve">: </w:t>
      </w:r>
      <w:proofErr w:type="spellStart"/>
      <w:r w:rsidRPr="00021BBE">
        <w:t>int</w:t>
      </w:r>
      <w:proofErr w:type="spellEnd"/>
      <w:r w:rsidRPr="00021BBE">
        <w:t xml:space="preserve">, </w:t>
      </w:r>
      <w:r w:rsidR="0022398A">
        <w:rPr>
          <w:lang w:val="en-US"/>
        </w:rPr>
        <w:t>dog</w:t>
      </w:r>
      <w:r w:rsidRPr="00021BBE">
        <w:t>_</w:t>
      </w:r>
      <w:proofErr w:type="spellStart"/>
      <w:r w:rsidRPr="00021BBE">
        <w:t>image</w:t>
      </w:r>
      <w:proofErr w:type="spellEnd"/>
      <w:r w:rsidRPr="00021BBE">
        <w:t xml:space="preserve">: </w:t>
      </w:r>
      <w:proofErr w:type="spellStart"/>
      <w:r w:rsidR="0022398A">
        <w:t>DogImage</w:t>
      </w:r>
      <w:proofErr w:type="spellEnd"/>
      <w:r w:rsidRPr="00021BBE">
        <w:t xml:space="preserve">, </w:t>
      </w:r>
      <w:r w:rsidR="0022398A">
        <w:rPr>
          <w:lang w:val="en-US"/>
        </w:rPr>
        <w:t>Dog</w:t>
      </w:r>
      <w:r w:rsidRPr="00021BBE">
        <w:t>_</w:t>
      </w:r>
      <w:proofErr w:type="spellStart"/>
      <w:r w:rsidRPr="00021BBE">
        <w:t>image_custom</w:t>
      </w:r>
      <w:proofErr w:type="spellEnd"/>
      <w:r w:rsidRPr="00021BBE">
        <w:t xml:space="preserve">: </w:t>
      </w:r>
      <w:proofErr w:type="spellStart"/>
      <w:r w:rsidR="0022398A">
        <w:t>DogImage</w:t>
      </w:r>
      <w:proofErr w:type="spellEnd"/>
      <w:r w:rsidRPr="00021BBE">
        <w:t xml:space="preserve">, </w:t>
      </w:r>
      <w:r w:rsidR="0022398A">
        <w:rPr>
          <w:lang w:val="en-US"/>
        </w:rPr>
        <w:t>dog</w:t>
      </w:r>
      <w:r w:rsidRPr="00021BBE">
        <w:t xml:space="preserve">_image_cv2: </w:t>
      </w:r>
      <w:proofErr w:type="spellStart"/>
      <w:r w:rsidR="0022398A">
        <w:t>DogImage</w:t>
      </w:r>
      <w:proofErr w:type="spellEnd"/>
      <w:r w:rsidRPr="00021BBE">
        <w:t xml:space="preserve">, </w:t>
      </w:r>
      <w:proofErr w:type="spellStart"/>
      <w:r w:rsidRPr="00021BBE">
        <w:t>save_dir</w:t>
      </w:r>
      <w:proofErr w:type="spellEnd"/>
      <w:r w:rsidRPr="00021BBE">
        <w:t xml:space="preserve">: </w:t>
      </w:r>
      <w:proofErr w:type="spellStart"/>
      <w:r w:rsidRPr="00021BBE">
        <w:t>str</w:t>
      </w:r>
      <w:proofErr w:type="spellEnd"/>
      <w:r w:rsidRPr="00021BBE">
        <w:t xml:space="preserve">) </w:t>
      </w:r>
      <w:r w:rsidRPr="00021BBE">
        <w:lastRenderedPageBreak/>
        <w:t xml:space="preserve">→ </w:t>
      </w:r>
      <w:proofErr w:type="spellStart"/>
      <w:r w:rsidRPr="00021BBE">
        <w:t>None</w:t>
      </w:r>
      <w:proofErr w:type="spellEnd"/>
      <w:r w:rsidRPr="00021BBE">
        <w:t>` — асинхронный метод сохранения трёх версий изображения в поддиректорию. Создаёт директорию с именем `{</w:t>
      </w:r>
      <w:proofErr w:type="spellStart"/>
      <w:r w:rsidRPr="00021BBE">
        <w:t>index</w:t>
      </w:r>
      <w:proofErr w:type="spellEnd"/>
      <w:r w:rsidRPr="00021BBE">
        <w:t>}_{</w:t>
      </w:r>
      <w:proofErr w:type="spellStart"/>
      <w:r w:rsidRPr="00021BBE">
        <w:t>breed</w:t>
      </w:r>
      <w:proofErr w:type="spellEnd"/>
      <w:r w:rsidRPr="00021BBE">
        <w:t xml:space="preserve">}`, затем параллельно сохраняет оригинальное изображение, результат </w:t>
      </w:r>
      <w:proofErr w:type="spellStart"/>
      <w:r w:rsidRPr="00021BBE">
        <w:t>кастомной</w:t>
      </w:r>
      <w:proofErr w:type="spellEnd"/>
      <w:r w:rsidRPr="00021BBE">
        <w:t xml:space="preserve"> обработки и результат обработки </w:t>
      </w:r>
      <w:proofErr w:type="spellStart"/>
      <w:r w:rsidRPr="00021BBE">
        <w:t>OpenCV</w:t>
      </w:r>
      <w:proofErr w:type="spellEnd"/>
      <w:r w:rsidRPr="00021BBE">
        <w:t>.</w:t>
      </w:r>
    </w:p>
    <w:p w14:paraId="275620A7" w14:textId="3C1CE1F3" w:rsidR="00021BBE" w:rsidRPr="00021BBE" w:rsidRDefault="00021BBE" w:rsidP="001A1ECB">
      <w:pPr>
        <w:pStyle w:val="1-"/>
        <w:numPr>
          <w:ilvl w:val="0"/>
          <w:numId w:val="12"/>
        </w:numPr>
      </w:pPr>
      <w:r w:rsidRPr="00021BBE">
        <w:t>`</w:t>
      </w:r>
      <w:proofErr w:type="spellStart"/>
      <w:r w:rsidRPr="00021BBE">
        <w:t>async</w:t>
      </w:r>
      <w:proofErr w:type="spellEnd"/>
      <w:r w:rsidRPr="00021BBE">
        <w:t xml:space="preserve"> </w:t>
      </w:r>
      <w:proofErr w:type="spellStart"/>
      <w:r w:rsidRPr="00021BBE">
        <w:t>save_images_</w:t>
      </w:r>
      <w:proofErr w:type="gramStart"/>
      <w:r w:rsidRPr="00021BBE">
        <w:t>async</w:t>
      </w:r>
      <w:proofErr w:type="spellEnd"/>
      <w:r w:rsidRPr="00021BBE">
        <w:t>(</w:t>
      </w:r>
      <w:proofErr w:type="spellStart"/>
      <w:proofErr w:type="gramEnd"/>
      <w:r w:rsidRPr="00021BBE">
        <w:t>processed_images</w:t>
      </w:r>
      <w:proofErr w:type="spellEnd"/>
      <w:r w:rsidRPr="00021BBE">
        <w:t>: List[</w:t>
      </w:r>
      <w:proofErr w:type="spellStart"/>
      <w:r w:rsidRPr="00021BBE">
        <w:t>Tuple</w:t>
      </w:r>
      <w:proofErr w:type="spellEnd"/>
      <w:r w:rsidRPr="00021BBE">
        <w:t>[</w:t>
      </w:r>
      <w:proofErr w:type="spellStart"/>
      <w:r w:rsidRPr="00021BBE">
        <w:t>int</w:t>
      </w:r>
      <w:proofErr w:type="spellEnd"/>
      <w:r w:rsidRPr="00021BBE">
        <w:t xml:space="preserve">, </w:t>
      </w:r>
      <w:proofErr w:type="spellStart"/>
      <w:r w:rsidR="0022398A">
        <w:t>DogImage</w:t>
      </w:r>
      <w:proofErr w:type="spellEnd"/>
      <w:r w:rsidRPr="00021BBE">
        <w:t xml:space="preserve">, </w:t>
      </w:r>
      <w:proofErr w:type="spellStart"/>
      <w:r w:rsidR="0022398A">
        <w:t>DogImage</w:t>
      </w:r>
      <w:proofErr w:type="spellEnd"/>
      <w:r w:rsidRPr="00021BBE">
        <w:t xml:space="preserve">, </w:t>
      </w:r>
      <w:proofErr w:type="spellStart"/>
      <w:r w:rsidR="0022398A">
        <w:t>DogImage</w:t>
      </w:r>
      <w:proofErr w:type="spellEnd"/>
      <w:r w:rsidRPr="00021BBE">
        <w:t xml:space="preserve">]]) → </w:t>
      </w:r>
      <w:proofErr w:type="spellStart"/>
      <w:r w:rsidRPr="00021BBE">
        <w:t>None</w:t>
      </w:r>
      <w:proofErr w:type="spellEnd"/>
      <w:r w:rsidRPr="00021BBE">
        <w:t>` — асинхронный метод сохранения всех обработанных изображений. Создаёт основную директорию с текущей датой и временем, затем для каждого изображения создаёт поддиректорию и сохраняет три файла.</w:t>
      </w:r>
    </w:p>
    <w:p w14:paraId="43245C44" w14:textId="131DF8AA" w:rsidR="00021BBE" w:rsidRPr="00354259" w:rsidRDefault="00021BBE" w:rsidP="001A1ECB">
      <w:pPr>
        <w:pStyle w:val="1-"/>
        <w:numPr>
          <w:ilvl w:val="0"/>
          <w:numId w:val="12"/>
        </w:numPr>
      </w:pPr>
      <w:r w:rsidRPr="00021BBE">
        <w:t>`</w:t>
      </w:r>
      <w:proofErr w:type="spellStart"/>
      <w:r w:rsidRPr="00021BBE">
        <w:t>async</w:t>
      </w:r>
      <w:proofErr w:type="spellEnd"/>
      <w:r w:rsidRPr="00021BBE">
        <w:t xml:space="preserve"> </w:t>
      </w:r>
      <w:proofErr w:type="spellStart"/>
      <w:r w:rsidRPr="00021BBE">
        <w:t>run_</w:t>
      </w:r>
      <w:proofErr w:type="gramStart"/>
      <w:r w:rsidRPr="00021BBE">
        <w:t>async</w:t>
      </w:r>
      <w:proofErr w:type="spellEnd"/>
      <w:r w:rsidRPr="00021BBE">
        <w:t>(</w:t>
      </w:r>
      <w:proofErr w:type="spellStart"/>
      <w:proofErr w:type="gramEnd"/>
      <w:r w:rsidRPr="00021BBE">
        <w:t>limit</w:t>
      </w:r>
      <w:proofErr w:type="spellEnd"/>
      <w:r w:rsidRPr="00021BBE">
        <w:t xml:space="preserve">: </w:t>
      </w:r>
      <w:proofErr w:type="spellStart"/>
      <w:r w:rsidRPr="00021BBE">
        <w:t>int</w:t>
      </w:r>
      <w:proofErr w:type="spellEnd"/>
      <w:r w:rsidRPr="00021BBE">
        <w:t xml:space="preserve"> = 1) → </w:t>
      </w:r>
      <w:proofErr w:type="spellStart"/>
      <w:r w:rsidRPr="00021BBE">
        <w:t>None</w:t>
      </w:r>
      <w:proofErr w:type="spellEnd"/>
      <w:r w:rsidRPr="00021BBE">
        <w:t xml:space="preserve">` — основной метод запуска </w:t>
      </w:r>
      <w:proofErr w:type="spellStart"/>
      <w:r w:rsidRPr="00021BBE">
        <w:t>пайплайна</w:t>
      </w:r>
      <w:proofErr w:type="spellEnd"/>
      <w:r w:rsidRPr="00021BBE">
        <w:t xml:space="preserve"> обработки. Последовательно вызывает:</w:t>
      </w:r>
      <w:r w:rsidR="00675A62">
        <w:t xml:space="preserve"> а) </w:t>
      </w:r>
      <w:r w:rsidRPr="00021BBE">
        <w:t>`</w:t>
      </w:r>
      <w:proofErr w:type="spellStart"/>
      <w:r w:rsidRPr="00021BBE">
        <w:t>download_</w:t>
      </w:r>
      <w:proofErr w:type="gramStart"/>
      <w:r w:rsidRPr="00021BBE">
        <w:t>data</w:t>
      </w:r>
      <w:proofErr w:type="spellEnd"/>
      <w:r w:rsidRPr="00021BBE">
        <w:t>(</w:t>
      </w:r>
      <w:proofErr w:type="gramEnd"/>
      <w:r w:rsidRPr="00021BBE">
        <w:t>)` — загрузка данных с API</w:t>
      </w:r>
      <w:r w:rsidR="00675A62" w:rsidRPr="00675A62">
        <w:t>;</w:t>
      </w:r>
      <w:r w:rsidR="00675A62">
        <w:t xml:space="preserve"> б) </w:t>
      </w:r>
      <w:r w:rsidRPr="00021BBE">
        <w:t>`</w:t>
      </w:r>
      <w:proofErr w:type="spellStart"/>
      <w:r w:rsidRPr="00021BBE">
        <w:t>process_images</w:t>
      </w:r>
      <w:proofErr w:type="spellEnd"/>
      <w:r w:rsidRPr="00021BBE">
        <w:t>()` — многопроцессорная обработка</w:t>
      </w:r>
      <w:r w:rsidR="00675A62" w:rsidRPr="00675A62">
        <w:t>;</w:t>
      </w:r>
      <w:r w:rsidR="00675A62">
        <w:t xml:space="preserve"> в) </w:t>
      </w:r>
      <w:r w:rsidRPr="00021BBE">
        <w:t>`</w:t>
      </w:r>
      <w:proofErr w:type="spellStart"/>
      <w:r w:rsidRPr="00021BBE">
        <w:t>save_images_async</w:t>
      </w:r>
      <w:proofErr w:type="spellEnd"/>
      <w:r w:rsidRPr="00021BBE">
        <w:t>()` — сохранение результатов.</w:t>
      </w:r>
    </w:p>
    <w:p w14:paraId="7DF0E253" w14:textId="36F8095B" w:rsidR="006230E8" w:rsidRPr="00354259" w:rsidRDefault="00F447AE" w:rsidP="00F447AE">
      <w:pPr>
        <w:pStyle w:val="2"/>
        <w:rPr>
          <w:bCs/>
        </w:rPr>
      </w:pPr>
      <w:bookmarkStart w:id="25" w:name="_Toc216959843"/>
      <w:r w:rsidRPr="00354259">
        <w:rPr>
          <w:bCs/>
        </w:rPr>
        <w:t>Система логирования</w:t>
      </w:r>
      <w:bookmarkEnd w:id="25"/>
    </w:p>
    <w:p w14:paraId="49C1DBF7" w14:textId="4D430CA2" w:rsidR="00741061" w:rsidRPr="00354259" w:rsidRDefault="00741061" w:rsidP="00741061">
      <w:pPr>
        <w:pStyle w:val="1-"/>
      </w:pPr>
      <w:r w:rsidRPr="00354259">
        <w:t>Реализована в модуле logging_config.py с поддержкой JSON-конфигурации.</w:t>
      </w:r>
    </w:p>
    <w:p w14:paraId="2D20665A" w14:textId="77777777" w:rsidR="00741061" w:rsidRPr="00354259" w:rsidRDefault="00741061" w:rsidP="00741061">
      <w:pPr>
        <w:pStyle w:val="1-"/>
      </w:pPr>
      <w:r w:rsidRPr="00354259">
        <w:t>Особенности:</w:t>
      </w:r>
    </w:p>
    <w:p w14:paraId="4F035972" w14:textId="66CA508A" w:rsidR="00741061" w:rsidRPr="00354259" w:rsidRDefault="00741061" w:rsidP="001A1ECB">
      <w:pPr>
        <w:pStyle w:val="1-"/>
        <w:numPr>
          <w:ilvl w:val="0"/>
          <w:numId w:val="28"/>
        </w:numPr>
      </w:pPr>
      <w:r w:rsidRPr="00354259">
        <w:t>Раздельное логирование в файл (DEBUG) и консоль (INFO)</w:t>
      </w:r>
      <w:r w:rsidR="00620BF8" w:rsidRPr="00620BF8">
        <w:t>;</w:t>
      </w:r>
    </w:p>
    <w:p w14:paraId="4E8B4095" w14:textId="35AB9697" w:rsidR="00741061" w:rsidRPr="00354259" w:rsidRDefault="00741061" w:rsidP="001A1ECB">
      <w:pPr>
        <w:pStyle w:val="1-"/>
        <w:numPr>
          <w:ilvl w:val="0"/>
          <w:numId w:val="28"/>
        </w:numPr>
      </w:pPr>
      <w:r w:rsidRPr="00354259">
        <w:t>Поддержка многопроцессорной среды — отдельная настройка для дочерних процессов</w:t>
      </w:r>
      <w:r w:rsidR="00620BF8" w:rsidRPr="00620BF8">
        <w:t>;</w:t>
      </w:r>
    </w:p>
    <w:p w14:paraId="4F39699F" w14:textId="767B17E3" w:rsidR="00741061" w:rsidRPr="00354259" w:rsidRDefault="00741061" w:rsidP="001A1ECB">
      <w:pPr>
        <w:pStyle w:val="1-"/>
        <w:numPr>
          <w:ilvl w:val="0"/>
          <w:numId w:val="28"/>
        </w:numPr>
      </w:pPr>
      <w:r w:rsidRPr="00354259">
        <w:t>Детализированный формат логов включает время, PID процесса, имя файла, номер строки и имя функции</w:t>
      </w:r>
      <w:r w:rsidR="00620BF8" w:rsidRPr="00620BF8">
        <w:t>;</w:t>
      </w:r>
    </w:p>
    <w:p w14:paraId="6895DC44" w14:textId="77777777" w:rsidR="00741061" w:rsidRPr="00354259" w:rsidRDefault="00741061" w:rsidP="001A1ECB">
      <w:pPr>
        <w:pStyle w:val="1-"/>
        <w:numPr>
          <w:ilvl w:val="0"/>
          <w:numId w:val="28"/>
        </w:numPr>
      </w:pPr>
      <w:r w:rsidRPr="00354259">
        <w:t>Конфигурация загружается из файла </w:t>
      </w:r>
      <w:proofErr w:type="spellStart"/>
      <w:r w:rsidRPr="00354259">
        <w:t>logging_</w:t>
      </w:r>
      <w:proofErr w:type="gramStart"/>
      <w:r w:rsidRPr="00354259">
        <w:t>config.json</w:t>
      </w:r>
      <w:proofErr w:type="spellEnd"/>
      <w:proofErr w:type="gramEnd"/>
      <w:r w:rsidRPr="00354259">
        <w:t>.</w:t>
      </w:r>
    </w:p>
    <w:p w14:paraId="1D277BBF" w14:textId="4F634326" w:rsidR="00545461" w:rsidRPr="00354259" w:rsidRDefault="00741061" w:rsidP="001A1ECB">
      <w:pPr>
        <w:pStyle w:val="1-"/>
        <w:numPr>
          <w:ilvl w:val="0"/>
          <w:numId w:val="28"/>
        </w:numPr>
        <w:rPr>
          <w:lang w:val="en-US"/>
        </w:rPr>
      </w:pPr>
      <w:r w:rsidRPr="00354259">
        <w:t>Пример</w:t>
      </w:r>
      <w:r w:rsidRPr="00354259">
        <w:rPr>
          <w:lang w:val="en-US"/>
        </w:rPr>
        <w:t xml:space="preserve"> </w:t>
      </w:r>
      <w:r w:rsidRPr="00354259">
        <w:t>записи</w:t>
      </w:r>
      <w:r w:rsidRPr="00354259">
        <w:rPr>
          <w:lang w:val="en-US"/>
        </w:rPr>
        <w:t xml:space="preserve"> </w:t>
      </w:r>
      <w:r w:rsidRPr="00354259">
        <w:t>лога</w:t>
      </w:r>
      <w:r w:rsidRPr="00354259">
        <w:rPr>
          <w:lang w:val="en-US"/>
        </w:rPr>
        <w:t>:</w:t>
      </w:r>
      <w:r w:rsidR="00620BF8" w:rsidRPr="00620BF8">
        <w:rPr>
          <w:lang w:val="en-US"/>
        </w:rPr>
        <w:t xml:space="preserve"> </w:t>
      </w:r>
      <w:r w:rsidR="00721A81" w:rsidRPr="00721A81">
        <w:rPr>
          <w:lang w:val="en-US"/>
        </w:rPr>
        <w:t xml:space="preserve">2025-12-18 13:57:15 - PID=12452 - DEBUG - dog_image_processor.py:112 - </w:t>
      </w:r>
      <w:proofErr w:type="spellStart"/>
      <w:r w:rsidR="00721A81" w:rsidRPr="00721A81">
        <w:rPr>
          <w:lang w:val="en-US"/>
        </w:rPr>
        <w:t>download_</w:t>
      </w:r>
      <w:proofErr w:type="gramStart"/>
      <w:r w:rsidR="00721A81" w:rsidRPr="00721A81">
        <w:rPr>
          <w:lang w:val="en-US"/>
        </w:rPr>
        <w:t>data</w:t>
      </w:r>
      <w:proofErr w:type="spellEnd"/>
      <w:r w:rsidR="00721A81" w:rsidRPr="00721A81">
        <w:rPr>
          <w:lang w:val="en-US"/>
        </w:rPr>
        <w:t>(</w:t>
      </w:r>
      <w:proofErr w:type="gramEnd"/>
      <w:r w:rsidR="00721A81" w:rsidRPr="00721A81">
        <w:rPr>
          <w:lang w:val="en-US"/>
        </w:rPr>
        <w:t>) - Requested 3 dogs</w:t>
      </w:r>
      <w:r w:rsidRPr="00354259">
        <w:rPr>
          <w:lang w:val="en-US"/>
        </w:rPr>
        <w:t>.</w:t>
      </w:r>
    </w:p>
    <w:p w14:paraId="4425EC20" w14:textId="77777777" w:rsidR="00741061" w:rsidRPr="00354259" w:rsidRDefault="00741061" w:rsidP="00741061">
      <w:pPr>
        <w:pStyle w:val="2"/>
        <w:rPr>
          <w:bCs/>
        </w:rPr>
      </w:pPr>
      <w:bookmarkStart w:id="26" w:name="_Toc216959844"/>
      <w:r w:rsidRPr="00354259">
        <w:rPr>
          <w:bCs/>
        </w:rPr>
        <w:t>Покрытие тестами</w:t>
      </w:r>
      <w:bookmarkEnd w:id="26"/>
    </w:p>
    <w:p w14:paraId="195A78D3" w14:textId="4D17837F" w:rsidR="00741061" w:rsidRPr="00354259" w:rsidRDefault="00741061" w:rsidP="00741061">
      <w:pPr>
        <w:pStyle w:val="1-"/>
        <w:rPr>
          <w:sz w:val="24"/>
          <w:szCs w:val="24"/>
        </w:rPr>
      </w:pPr>
      <w:r w:rsidRPr="00354259">
        <w:t>Тесты расположены в папке </w:t>
      </w:r>
      <w:proofErr w:type="spellStart"/>
      <w:r w:rsidRPr="00354259">
        <w:t>tests</w:t>
      </w:r>
      <w:proofErr w:type="spellEnd"/>
      <w:r w:rsidRPr="00354259">
        <w:t>/ и используют модуль </w:t>
      </w:r>
      <w:proofErr w:type="spellStart"/>
      <w:r w:rsidRPr="00354259">
        <w:t>unittest</w:t>
      </w:r>
      <w:proofErr w:type="spellEnd"/>
      <w:r w:rsidRPr="00354259">
        <w:t>.</w:t>
      </w:r>
    </w:p>
    <w:p w14:paraId="35983BA7" w14:textId="6E364047" w:rsidR="00F447AE" w:rsidRPr="00354259" w:rsidRDefault="00F447AE" w:rsidP="00F447AE">
      <w:pPr>
        <w:pStyle w:val="3"/>
      </w:pPr>
      <w:bookmarkStart w:id="27" w:name="_Toc216959845"/>
      <w:r w:rsidRPr="00354259">
        <w:t xml:space="preserve">Тесты для </w:t>
      </w:r>
      <w:proofErr w:type="spellStart"/>
      <w:r w:rsidR="000805A1">
        <w:rPr>
          <w:lang w:val="en-US"/>
        </w:rPr>
        <w:t>ColorDogImage</w:t>
      </w:r>
      <w:bookmarkEnd w:id="27"/>
      <w:proofErr w:type="spellEnd"/>
    </w:p>
    <w:p w14:paraId="2C35471E" w14:textId="72C14A50" w:rsidR="00F447AE" w:rsidRPr="00354259" w:rsidRDefault="00F447AE" w:rsidP="00F447AE">
      <w:pPr>
        <w:pStyle w:val="1-"/>
      </w:pPr>
      <w:r w:rsidRPr="00354259">
        <w:t>Для</w:t>
      </w:r>
      <w:r w:rsidR="008723D2" w:rsidRPr="008723D2">
        <w:t xml:space="preserve"> </w:t>
      </w:r>
      <w:proofErr w:type="spellStart"/>
      <w:r w:rsidR="008723D2">
        <w:rPr>
          <w:lang w:val="en-US"/>
        </w:rPr>
        <w:t>ColorDogImage</w:t>
      </w:r>
      <w:proofErr w:type="spellEnd"/>
      <w:r w:rsidRPr="00354259">
        <w:t xml:space="preserve"> написаны тестовые методы:</w:t>
      </w:r>
    </w:p>
    <w:p w14:paraId="19BB68C6" w14:textId="014B64B9" w:rsidR="00741061" w:rsidRPr="00354259" w:rsidRDefault="00741061" w:rsidP="001A1ECB">
      <w:pPr>
        <w:pStyle w:val="1-"/>
        <w:numPr>
          <w:ilvl w:val="0"/>
          <w:numId w:val="29"/>
        </w:numPr>
        <w:rPr>
          <w:sz w:val="24"/>
          <w:szCs w:val="24"/>
        </w:rPr>
      </w:pPr>
      <w:proofErr w:type="spellStart"/>
      <w:r w:rsidRPr="00354259">
        <w:t>test_rgb_to_</w:t>
      </w:r>
      <w:proofErr w:type="gramStart"/>
      <w:r w:rsidRPr="00354259">
        <w:t>grayscale</w:t>
      </w:r>
      <w:proofErr w:type="spellEnd"/>
      <w:r w:rsidRPr="00354259">
        <w:t>(</w:t>
      </w:r>
      <w:proofErr w:type="gramEnd"/>
      <w:r w:rsidRPr="00354259">
        <w:t xml:space="preserve">) — проверка преобразования RGB в </w:t>
      </w:r>
      <w:proofErr w:type="spellStart"/>
      <w:r w:rsidRPr="00354259">
        <w:t>grayscale</w:t>
      </w:r>
      <w:proofErr w:type="spellEnd"/>
      <w:r w:rsidR="00620BF8" w:rsidRPr="00620BF8">
        <w:t>;</w:t>
      </w:r>
    </w:p>
    <w:p w14:paraId="45AF2E4C" w14:textId="416B10AE" w:rsidR="00741061" w:rsidRPr="00354259" w:rsidRDefault="00741061" w:rsidP="001A1ECB">
      <w:pPr>
        <w:pStyle w:val="1-"/>
        <w:numPr>
          <w:ilvl w:val="0"/>
          <w:numId w:val="29"/>
        </w:numPr>
      </w:pPr>
      <w:proofErr w:type="spellStart"/>
      <w:r w:rsidRPr="00354259">
        <w:lastRenderedPageBreak/>
        <w:t>test_image_</w:t>
      </w:r>
      <w:proofErr w:type="gramStart"/>
      <w:r w:rsidRPr="00354259">
        <w:t>addition</w:t>
      </w:r>
      <w:proofErr w:type="spellEnd"/>
      <w:r w:rsidRPr="00354259">
        <w:t>(</w:t>
      </w:r>
      <w:proofErr w:type="gramEnd"/>
      <w:r w:rsidRPr="00354259">
        <w:t>) — проверка сложения RGB изображений</w:t>
      </w:r>
      <w:r w:rsidR="00620BF8" w:rsidRPr="00620BF8">
        <w:t>;</w:t>
      </w:r>
    </w:p>
    <w:p w14:paraId="5A8BDBAB" w14:textId="743451D5" w:rsidR="00741061" w:rsidRPr="00354259" w:rsidRDefault="00741061" w:rsidP="001A1ECB">
      <w:pPr>
        <w:pStyle w:val="1-"/>
        <w:numPr>
          <w:ilvl w:val="0"/>
          <w:numId w:val="29"/>
        </w:numPr>
      </w:pPr>
      <w:proofErr w:type="spellStart"/>
      <w:r w:rsidRPr="00354259">
        <w:t>test_custom_</w:t>
      </w:r>
      <w:proofErr w:type="gramStart"/>
      <w:r w:rsidRPr="00354259">
        <w:t>edges</w:t>
      </w:r>
      <w:proofErr w:type="spellEnd"/>
      <w:r w:rsidRPr="00354259">
        <w:t>(</w:t>
      </w:r>
      <w:proofErr w:type="gramEnd"/>
      <w:r w:rsidRPr="00354259">
        <w:t>) — проверка выделения границ на RGB изображении.</w:t>
      </w:r>
    </w:p>
    <w:p w14:paraId="25B94C81" w14:textId="6C2E9713" w:rsidR="00F447AE" w:rsidRPr="00354259" w:rsidRDefault="00F447AE" w:rsidP="00F447AE">
      <w:pPr>
        <w:pStyle w:val="3"/>
        <w:rPr>
          <w:lang w:val="en-US"/>
        </w:rPr>
      </w:pPr>
      <w:bookmarkStart w:id="28" w:name="_Toc216959846"/>
      <w:r w:rsidRPr="00354259">
        <w:t xml:space="preserve">Тесты для </w:t>
      </w:r>
      <w:proofErr w:type="spellStart"/>
      <w:r w:rsidRPr="00354259">
        <w:rPr>
          <w:lang w:val="en-US"/>
        </w:rPr>
        <w:t>Grayscale</w:t>
      </w:r>
      <w:r w:rsidR="000805A1">
        <w:rPr>
          <w:lang w:val="en-US"/>
        </w:rPr>
        <w:t>Dog</w:t>
      </w:r>
      <w:r w:rsidR="000805A1" w:rsidRPr="00354259">
        <w:rPr>
          <w:lang w:val="en-US"/>
        </w:rPr>
        <w:t>Image</w:t>
      </w:r>
      <w:bookmarkEnd w:id="28"/>
      <w:proofErr w:type="spellEnd"/>
    </w:p>
    <w:p w14:paraId="70CE1ADD" w14:textId="16185AB8" w:rsidR="00741061" w:rsidRPr="00354259" w:rsidRDefault="00741061" w:rsidP="001A1ECB">
      <w:pPr>
        <w:pStyle w:val="1-"/>
        <w:numPr>
          <w:ilvl w:val="0"/>
          <w:numId w:val="30"/>
        </w:numPr>
        <w:rPr>
          <w:iCs/>
          <w:lang w:val="en-US"/>
        </w:rPr>
      </w:pPr>
      <w:proofErr w:type="spellStart"/>
      <w:r w:rsidRPr="00354259">
        <w:rPr>
          <w:iCs/>
          <w:lang w:val="en-US"/>
        </w:rPr>
        <w:t>test_grayscale_to_</w:t>
      </w:r>
      <w:proofErr w:type="gramStart"/>
      <w:r w:rsidRPr="00354259">
        <w:rPr>
          <w:iCs/>
          <w:lang w:val="en-US"/>
        </w:rPr>
        <w:t>rgb</w:t>
      </w:r>
      <w:proofErr w:type="spellEnd"/>
      <w:r w:rsidRPr="00354259">
        <w:rPr>
          <w:iCs/>
          <w:lang w:val="en-US"/>
        </w:rPr>
        <w:t>(</w:t>
      </w:r>
      <w:proofErr w:type="gramEnd"/>
      <w:r w:rsidRPr="00354259">
        <w:rPr>
          <w:iCs/>
          <w:lang w:val="en-US"/>
        </w:rPr>
        <w:t xml:space="preserve">) — </w:t>
      </w:r>
      <w:r w:rsidRPr="00354259">
        <w:rPr>
          <w:iCs/>
        </w:rPr>
        <w:t>проверка</w:t>
      </w:r>
      <w:r w:rsidRPr="00354259">
        <w:rPr>
          <w:iCs/>
          <w:lang w:val="en-US"/>
        </w:rPr>
        <w:t xml:space="preserve"> </w:t>
      </w:r>
      <w:r w:rsidRPr="00354259">
        <w:rPr>
          <w:iCs/>
        </w:rPr>
        <w:t>преобразования</w:t>
      </w:r>
      <w:r w:rsidRPr="00354259">
        <w:rPr>
          <w:iCs/>
          <w:lang w:val="en-US"/>
        </w:rPr>
        <w:t xml:space="preserve"> grayscale </w:t>
      </w:r>
      <w:r w:rsidRPr="00354259">
        <w:rPr>
          <w:iCs/>
        </w:rPr>
        <w:t>в</w:t>
      </w:r>
      <w:r w:rsidRPr="00354259">
        <w:rPr>
          <w:iCs/>
          <w:lang w:val="en-US"/>
        </w:rPr>
        <w:t xml:space="preserve"> RGB</w:t>
      </w:r>
      <w:r w:rsidR="00620BF8">
        <w:rPr>
          <w:iCs/>
          <w:lang w:val="en-US"/>
        </w:rPr>
        <w:t>;</w:t>
      </w:r>
    </w:p>
    <w:p w14:paraId="2DE98B78" w14:textId="6CFCCFF7" w:rsidR="00741061" w:rsidRPr="00354259" w:rsidRDefault="00741061" w:rsidP="001A1ECB">
      <w:pPr>
        <w:pStyle w:val="1-"/>
        <w:numPr>
          <w:ilvl w:val="0"/>
          <w:numId w:val="30"/>
        </w:numPr>
        <w:rPr>
          <w:iCs/>
        </w:rPr>
      </w:pPr>
      <w:proofErr w:type="spellStart"/>
      <w:r w:rsidRPr="00354259">
        <w:rPr>
          <w:iCs/>
        </w:rPr>
        <w:t>test_image_</w:t>
      </w:r>
      <w:proofErr w:type="gramStart"/>
      <w:r w:rsidRPr="00354259">
        <w:rPr>
          <w:iCs/>
        </w:rPr>
        <w:t>addition</w:t>
      </w:r>
      <w:proofErr w:type="spellEnd"/>
      <w:r w:rsidRPr="00354259">
        <w:rPr>
          <w:iCs/>
        </w:rPr>
        <w:t>(</w:t>
      </w:r>
      <w:proofErr w:type="gramEnd"/>
      <w:r w:rsidRPr="00354259">
        <w:rPr>
          <w:iCs/>
        </w:rPr>
        <w:t xml:space="preserve">) — проверка сложения </w:t>
      </w:r>
      <w:proofErr w:type="spellStart"/>
      <w:r w:rsidRPr="00354259">
        <w:rPr>
          <w:iCs/>
        </w:rPr>
        <w:t>grayscale</w:t>
      </w:r>
      <w:proofErr w:type="spellEnd"/>
      <w:r w:rsidRPr="00354259">
        <w:rPr>
          <w:iCs/>
        </w:rPr>
        <w:t xml:space="preserve"> изображений</w:t>
      </w:r>
      <w:r w:rsidR="00620BF8">
        <w:rPr>
          <w:iCs/>
          <w:lang w:val="en-US"/>
        </w:rPr>
        <w:t>;</w:t>
      </w:r>
    </w:p>
    <w:p w14:paraId="7034EBD3" w14:textId="17F154FD" w:rsidR="00F447AE" w:rsidRPr="00354259" w:rsidRDefault="00741061" w:rsidP="001A1ECB">
      <w:pPr>
        <w:pStyle w:val="1-"/>
        <w:numPr>
          <w:ilvl w:val="0"/>
          <w:numId w:val="30"/>
        </w:numPr>
        <w:rPr>
          <w:iCs/>
        </w:rPr>
      </w:pPr>
      <w:proofErr w:type="spellStart"/>
      <w:r w:rsidRPr="00354259">
        <w:rPr>
          <w:iCs/>
        </w:rPr>
        <w:t>test_custom_</w:t>
      </w:r>
      <w:proofErr w:type="gramStart"/>
      <w:r w:rsidRPr="00354259">
        <w:rPr>
          <w:iCs/>
        </w:rPr>
        <w:t>edges</w:t>
      </w:r>
      <w:proofErr w:type="spellEnd"/>
      <w:r w:rsidRPr="00354259">
        <w:rPr>
          <w:iCs/>
        </w:rPr>
        <w:t>(</w:t>
      </w:r>
      <w:proofErr w:type="gramEnd"/>
      <w:r w:rsidRPr="00354259">
        <w:rPr>
          <w:iCs/>
        </w:rPr>
        <w:t xml:space="preserve">) — проверка выделения границ на </w:t>
      </w:r>
      <w:proofErr w:type="spellStart"/>
      <w:r w:rsidRPr="00354259">
        <w:rPr>
          <w:iCs/>
        </w:rPr>
        <w:t>grayscale</w:t>
      </w:r>
      <w:proofErr w:type="spellEnd"/>
      <w:r w:rsidRPr="00354259">
        <w:rPr>
          <w:iCs/>
        </w:rPr>
        <w:t xml:space="preserve"> изображении.</w:t>
      </w:r>
    </w:p>
    <w:p w14:paraId="3947E1E8" w14:textId="453AB20D" w:rsidR="00F447AE" w:rsidRPr="00354259" w:rsidRDefault="00F447AE" w:rsidP="00F447AE">
      <w:pPr>
        <w:pStyle w:val="3"/>
        <w:rPr>
          <w:lang w:val="en-US"/>
        </w:rPr>
      </w:pPr>
      <w:bookmarkStart w:id="29" w:name="_Toc216959847"/>
      <w:r w:rsidRPr="00354259">
        <w:t xml:space="preserve">Тесты для </w:t>
      </w:r>
      <w:proofErr w:type="spellStart"/>
      <w:r w:rsidR="00F75A7E">
        <w:rPr>
          <w:lang w:val="en-US"/>
        </w:rPr>
        <w:t>Dog</w:t>
      </w:r>
      <w:r w:rsidRPr="00354259">
        <w:rPr>
          <w:lang w:val="en-US"/>
        </w:rPr>
        <w:t>ImageProcessor</w:t>
      </w:r>
      <w:bookmarkEnd w:id="29"/>
      <w:proofErr w:type="spellEnd"/>
    </w:p>
    <w:p w14:paraId="75B1664E" w14:textId="11A09AAE" w:rsidR="00741061" w:rsidRPr="00354259" w:rsidRDefault="00F447AE" w:rsidP="001A1ECB">
      <w:pPr>
        <w:pStyle w:val="1-"/>
        <w:numPr>
          <w:ilvl w:val="0"/>
          <w:numId w:val="31"/>
        </w:numPr>
      </w:pPr>
      <w:r w:rsidRPr="00354259">
        <w:t xml:space="preserve">Для </w:t>
      </w:r>
      <w:proofErr w:type="spellStart"/>
      <w:r w:rsidR="00741061" w:rsidRPr="00354259">
        <w:t>test_save_image_creates_valid_jpeg_</w:t>
      </w:r>
      <w:proofErr w:type="gramStart"/>
      <w:r w:rsidR="00741061" w:rsidRPr="00354259">
        <w:t>file</w:t>
      </w:r>
      <w:proofErr w:type="spellEnd"/>
      <w:r w:rsidR="00741061" w:rsidRPr="00354259">
        <w:t>(</w:t>
      </w:r>
      <w:proofErr w:type="gramEnd"/>
      <w:r w:rsidR="00741061" w:rsidRPr="00354259">
        <w:t>) — проверка корректности сохранения изображения</w:t>
      </w:r>
      <w:r w:rsidR="00620BF8" w:rsidRPr="00620BF8">
        <w:t>;</w:t>
      </w:r>
    </w:p>
    <w:p w14:paraId="31AEAC08" w14:textId="094F1F65" w:rsidR="00741061" w:rsidRPr="00354259" w:rsidRDefault="00741061" w:rsidP="001A1ECB">
      <w:pPr>
        <w:pStyle w:val="1-"/>
        <w:numPr>
          <w:ilvl w:val="0"/>
          <w:numId w:val="31"/>
        </w:numPr>
        <w:rPr>
          <w:lang w:val="en-US"/>
        </w:rPr>
      </w:pPr>
      <w:proofErr w:type="spellStart"/>
      <w:r w:rsidRPr="00354259">
        <w:rPr>
          <w:lang w:val="en-US"/>
        </w:rPr>
        <w:t>test_save_images_async_creates_correct_directory_</w:t>
      </w:r>
      <w:proofErr w:type="gramStart"/>
      <w:r w:rsidRPr="00354259">
        <w:rPr>
          <w:lang w:val="en-US"/>
        </w:rPr>
        <w:t>structure</w:t>
      </w:r>
      <w:proofErr w:type="spellEnd"/>
      <w:r w:rsidRPr="00354259">
        <w:rPr>
          <w:lang w:val="en-US"/>
        </w:rPr>
        <w:t>(</w:t>
      </w:r>
      <w:proofErr w:type="gramEnd"/>
      <w:r w:rsidRPr="00354259">
        <w:rPr>
          <w:lang w:val="en-US"/>
        </w:rPr>
        <w:t xml:space="preserve">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создания</w:t>
      </w:r>
      <w:r w:rsidRPr="00354259">
        <w:rPr>
          <w:lang w:val="en-US"/>
        </w:rPr>
        <w:t xml:space="preserve"> </w:t>
      </w:r>
      <w:r w:rsidRPr="00354259">
        <w:t>правильной</w:t>
      </w:r>
      <w:r w:rsidRPr="00354259">
        <w:rPr>
          <w:lang w:val="en-US"/>
        </w:rPr>
        <w:t xml:space="preserve"> </w:t>
      </w:r>
      <w:r w:rsidRPr="00354259">
        <w:t>структуры</w:t>
      </w:r>
      <w:r w:rsidRPr="00354259">
        <w:rPr>
          <w:lang w:val="en-US"/>
        </w:rPr>
        <w:t xml:space="preserve"> </w:t>
      </w:r>
      <w:r w:rsidRPr="00354259">
        <w:t>папок</w:t>
      </w:r>
      <w:r w:rsidR="00620BF8">
        <w:rPr>
          <w:lang w:val="en-US"/>
        </w:rPr>
        <w:t>;</w:t>
      </w:r>
    </w:p>
    <w:p w14:paraId="150A85C0" w14:textId="72D9170E" w:rsidR="00741061" w:rsidRPr="00354259" w:rsidRDefault="00741061" w:rsidP="001A1ECB">
      <w:pPr>
        <w:pStyle w:val="1-"/>
        <w:numPr>
          <w:ilvl w:val="0"/>
          <w:numId w:val="31"/>
        </w:numPr>
        <w:rPr>
          <w:lang w:val="en-US"/>
        </w:rPr>
      </w:pPr>
      <w:proofErr w:type="spellStart"/>
      <w:r w:rsidRPr="00354259">
        <w:rPr>
          <w:lang w:val="en-US"/>
        </w:rPr>
        <w:t>test_saved_images_are_valid_image_</w:t>
      </w:r>
      <w:proofErr w:type="gramStart"/>
      <w:r w:rsidRPr="00354259">
        <w:rPr>
          <w:lang w:val="en-US"/>
        </w:rPr>
        <w:t>files</w:t>
      </w:r>
      <w:proofErr w:type="spellEnd"/>
      <w:r w:rsidRPr="00354259">
        <w:rPr>
          <w:lang w:val="en-US"/>
        </w:rPr>
        <w:t>(</w:t>
      </w:r>
      <w:proofErr w:type="gramEnd"/>
      <w:r w:rsidRPr="00354259">
        <w:rPr>
          <w:lang w:val="en-US"/>
        </w:rPr>
        <w:t xml:space="preserve">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валидности</w:t>
      </w:r>
      <w:r w:rsidRPr="00354259">
        <w:rPr>
          <w:lang w:val="en-US"/>
        </w:rPr>
        <w:t xml:space="preserve"> </w:t>
      </w:r>
      <w:r w:rsidRPr="00354259">
        <w:t>сохранённых</w:t>
      </w:r>
      <w:r w:rsidRPr="00354259">
        <w:rPr>
          <w:lang w:val="en-US"/>
        </w:rPr>
        <w:t xml:space="preserve"> </w:t>
      </w:r>
      <w:r w:rsidRPr="00354259">
        <w:t>файлов</w:t>
      </w:r>
      <w:r w:rsidR="00620BF8">
        <w:rPr>
          <w:lang w:val="en-US"/>
        </w:rPr>
        <w:t>;</w:t>
      </w:r>
    </w:p>
    <w:p w14:paraId="4FB9DE3B" w14:textId="4528D5B3" w:rsidR="00741061" w:rsidRPr="00354259" w:rsidRDefault="00741061" w:rsidP="001A1ECB">
      <w:pPr>
        <w:pStyle w:val="1-"/>
        <w:numPr>
          <w:ilvl w:val="0"/>
          <w:numId w:val="31"/>
        </w:numPr>
        <w:rPr>
          <w:lang w:val="en-US"/>
        </w:rPr>
      </w:pPr>
      <w:proofErr w:type="spellStart"/>
      <w:r w:rsidRPr="00354259">
        <w:rPr>
          <w:lang w:val="en-US"/>
        </w:rPr>
        <w:t>test_download_data_returns_correct_</w:t>
      </w:r>
      <w:proofErr w:type="gramStart"/>
      <w:r w:rsidRPr="00354259">
        <w:rPr>
          <w:lang w:val="en-US"/>
        </w:rPr>
        <w:t>structure</w:t>
      </w:r>
      <w:proofErr w:type="spellEnd"/>
      <w:r w:rsidRPr="00354259">
        <w:rPr>
          <w:lang w:val="en-US"/>
        </w:rPr>
        <w:t>(</w:t>
      </w:r>
      <w:proofErr w:type="gramEnd"/>
      <w:r w:rsidRPr="00354259">
        <w:rPr>
          <w:lang w:val="en-US"/>
        </w:rPr>
        <w:t xml:space="preserve">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обращения</w:t>
      </w:r>
      <w:r w:rsidRPr="00354259">
        <w:rPr>
          <w:lang w:val="en-US"/>
        </w:rPr>
        <w:t xml:space="preserve"> </w:t>
      </w:r>
      <w:r w:rsidRPr="00354259">
        <w:t>к</w:t>
      </w:r>
      <w:r w:rsidRPr="00354259">
        <w:rPr>
          <w:lang w:val="en-US"/>
        </w:rPr>
        <w:t xml:space="preserve"> API (</w:t>
      </w:r>
      <w:r w:rsidRPr="00354259">
        <w:t>с</w:t>
      </w:r>
      <w:r w:rsidRPr="00354259">
        <w:rPr>
          <w:lang w:val="en-US"/>
        </w:rPr>
        <w:t xml:space="preserve"> </w:t>
      </w:r>
      <w:r w:rsidRPr="00354259">
        <w:t>использованием</w:t>
      </w:r>
      <w:r w:rsidRPr="00354259">
        <w:rPr>
          <w:lang w:val="en-US"/>
        </w:rPr>
        <w:t xml:space="preserve"> Mock)</w:t>
      </w:r>
      <w:r w:rsidR="00620BF8">
        <w:rPr>
          <w:lang w:val="en-US"/>
        </w:rPr>
        <w:t>;</w:t>
      </w:r>
    </w:p>
    <w:p w14:paraId="0C3E6314" w14:textId="05EBF9EF" w:rsidR="00FC206E" w:rsidRPr="00354259" w:rsidRDefault="00741061" w:rsidP="001A1ECB">
      <w:pPr>
        <w:pStyle w:val="1-"/>
        <w:numPr>
          <w:ilvl w:val="0"/>
          <w:numId w:val="31"/>
        </w:numPr>
        <w:rPr>
          <w:lang w:val="en-US"/>
        </w:rPr>
      </w:pPr>
      <w:proofErr w:type="spellStart"/>
      <w:r w:rsidRPr="00354259">
        <w:rPr>
          <w:lang w:val="en-US"/>
        </w:rPr>
        <w:t>test_download_data_makes_correct_api_</w:t>
      </w:r>
      <w:proofErr w:type="gramStart"/>
      <w:r w:rsidRPr="00354259">
        <w:rPr>
          <w:lang w:val="en-US"/>
        </w:rPr>
        <w:t>calls</w:t>
      </w:r>
      <w:proofErr w:type="spellEnd"/>
      <w:r w:rsidRPr="00354259">
        <w:rPr>
          <w:lang w:val="en-US"/>
        </w:rPr>
        <w:t>(</w:t>
      </w:r>
      <w:proofErr w:type="gramEnd"/>
      <w:r w:rsidRPr="00354259">
        <w:rPr>
          <w:lang w:val="en-US"/>
        </w:rPr>
        <w:t xml:space="preserve">) — </w:t>
      </w:r>
      <w:r w:rsidRPr="00354259">
        <w:t>проверка</w:t>
      </w:r>
      <w:r w:rsidRPr="00354259">
        <w:rPr>
          <w:lang w:val="en-US"/>
        </w:rPr>
        <w:t xml:space="preserve"> </w:t>
      </w:r>
      <w:r w:rsidRPr="00354259">
        <w:t>параметров</w:t>
      </w:r>
      <w:r w:rsidRPr="00354259">
        <w:rPr>
          <w:lang w:val="en-US"/>
        </w:rPr>
        <w:t xml:space="preserve"> </w:t>
      </w:r>
      <w:r w:rsidRPr="00354259">
        <w:t>вызова</w:t>
      </w:r>
      <w:r w:rsidRPr="00354259">
        <w:rPr>
          <w:lang w:val="en-US"/>
        </w:rPr>
        <w:t xml:space="preserve"> API.</w:t>
      </w:r>
    </w:p>
    <w:p w14:paraId="506BBF9F" w14:textId="77777777" w:rsidR="00B87D2F" w:rsidRPr="00354259" w:rsidRDefault="00284A94" w:rsidP="00284A94">
      <w:pPr>
        <w:pStyle w:val="2"/>
      </w:pPr>
      <w:bookmarkStart w:id="30" w:name="_Toc216959848"/>
      <w:r w:rsidRPr="00354259">
        <w:t>Основные используемые библиотеки</w:t>
      </w:r>
      <w:bookmarkEnd w:id="30"/>
    </w:p>
    <w:p w14:paraId="50A309EE" w14:textId="77777777" w:rsidR="00DE5961" w:rsidRPr="00354259" w:rsidRDefault="00DE5961" w:rsidP="00DE5961">
      <w:pPr>
        <w:pStyle w:val="1-"/>
      </w:pPr>
      <w:r w:rsidRPr="00354259">
        <w:t>Здесь приведена часть библиотек</w:t>
      </w:r>
      <w:r w:rsidR="00BD0027" w:rsidRPr="00354259">
        <w:t>, использовавшихся в ходе написания лабораторных работ.</w:t>
      </w:r>
    </w:p>
    <w:p w14:paraId="6FEF8663" w14:textId="3BC2D48D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aiohttp</w:t>
      </w:r>
      <w:proofErr w:type="spellEnd"/>
      <w:r w:rsidRPr="00354259">
        <w:t> — для асинхронных HTTP-запросов к API</w:t>
      </w:r>
      <w:r w:rsidR="00620BF8" w:rsidRPr="00620BF8">
        <w:t>;</w:t>
      </w:r>
    </w:p>
    <w:p w14:paraId="530374F5" w14:textId="6EB8CAE8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aiofiles</w:t>
      </w:r>
      <w:proofErr w:type="spellEnd"/>
      <w:r w:rsidRPr="00354259">
        <w:t> — для асинхронной работы с файлами</w:t>
      </w:r>
      <w:r w:rsidR="00620BF8" w:rsidRPr="00620BF8">
        <w:t>;</w:t>
      </w:r>
    </w:p>
    <w:p w14:paraId="46AAB18C" w14:textId="22AAED50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numpy</w:t>
      </w:r>
      <w:proofErr w:type="spellEnd"/>
      <w:r w:rsidRPr="00354259">
        <w:t> — для работы с массивами и реализации алгоритмов обработки изображений</w:t>
      </w:r>
      <w:r w:rsidR="00620BF8" w:rsidRPr="00620BF8">
        <w:t>;</w:t>
      </w:r>
    </w:p>
    <w:p w14:paraId="1D6A19D5" w14:textId="5D29797B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Pillow</w:t>
      </w:r>
      <w:proofErr w:type="spellEnd"/>
      <w:r w:rsidRPr="00354259">
        <w:t> — для загрузки и сохранения изображений</w:t>
      </w:r>
      <w:r w:rsidR="00620BF8" w:rsidRPr="00620BF8">
        <w:t>;</w:t>
      </w:r>
    </w:p>
    <w:p w14:paraId="0A6DCF48" w14:textId="2515EF39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opencv-python</w:t>
      </w:r>
      <w:proofErr w:type="spellEnd"/>
      <w:r w:rsidRPr="00354259">
        <w:t xml:space="preserve"> — для сравнения </w:t>
      </w:r>
      <w:proofErr w:type="spellStart"/>
      <w:r w:rsidRPr="00354259">
        <w:t>кастомных</w:t>
      </w:r>
      <w:proofErr w:type="spellEnd"/>
      <w:r w:rsidRPr="00354259">
        <w:t xml:space="preserve"> алгоритмов с библиотечными</w:t>
      </w:r>
      <w:r w:rsidR="00620BF8" w:rsidRPr="00620BF8">
        <w:t>;</w:t>
      </w:r>
    </w:p>
    <w:p w14:paraId="31B5BAE6" w14:textId="3EBB6F6C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asyncio</w:t>
      </w:r>
      <w:proofErr w:type="spellEnd"/>
      <w:r w:rsidRPr="00354259">
        <w:t> — для работы с асинхронным кодом</w:t>
      </w:r>
      <w:r w:rsidR="00620BF8" w:rsidRPr="00620BF8">
        <w:t>;</w:t>
      </w:r>
    </w:p>
    <w:p w14:paraId="23CFD6CF" w14:textId="346B94F7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proofErr w:type="gramStart"/>
      <w:r w:rsidRPr="00354259">
        <w:lastRenderedPageBreak/>
        <w:t>concurrent.futures</w:t>
      </w:r>
      <w:proofErr w:type="spellEnd"/>
      <w:proofErr w:type="gramEnd"/>
      <w:r w:rsidRPr="00354259">
        <w:t> — для многопроцессорной обработки</w:t>
      </w:r>
      <w:r w:rsidR="00620BF8" w:rsidRPr="00620BF8">
        <w:t>;</w:t>
      </w:r>
    </w:p>
    <w:p w14:paraId="77708116" w14:textId="651F4052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logging</w:t>
      </w:r>
      <w:proofErr w:type="spellEnd"/>
      <w:r w:rsidRPr="00354259">
        <w:t> — для системы логирования</w:t>
      </w:r>
      <w:r w:rsidR="00620BF8">
        <w:rPr>
          <w:lang w:val="en-US"/>
        </w:rPr>
        <w:t>;</w:t>
      </w:r>
    </w:p>
    <w:p w14:paraId="7EBD7283" w14:textId="676FBB94" w:rsidR="00620BF8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unittest</w:t>
      </w:r>
      <w:proofErr w:type="spellEnd"/>
      <w:r w:rsidRPr="00354259">
        <w:t> — для модульного тестирования</w:t>
      </w:r>
      <w:r w:rsidR="00620BF8">
        <w:rPr>
          <w:lang w:val="en-US"/>
        </w:rPr>
        <w:t>;</w:t>
      </w:r>
    </w:p>
    <w:p w14:paraId="710DF295" w14:textId="3B9A4E7D" w:rsidR="00741061" w:rsidRPr="00354259" w:rsidRDefault="00741061" w:rsidP="001A1ECB">
      <w:pPr>
        <w:pStyle w:val="1-"/>
        <w:numPr>
          <w:ilvl w:val="0"/>
          <w:numId w:val="32"/>
        </w:numPr>
      </w:pPr>
      <w:proofErr w:type="spellStart"/>
      <w:r w:rsidRPr="00354259">
        <w:t>python-dotenv</w:t>
      </w:r>
      <w:proofErr w:type="spellEnd"/>
      <w:r w:rsidRPr="00354259">
        <w:t> — для работы с переменными окружения</w:t>
      </w:r>
      <w:r w:rsidR="00620BF8">
        <w:t>.</w:t>
      </w:r>
    </w:p>
    <w:p w14:paraId="27FCF1E2" w14:textId="77777777" w:rsidR="000E284C" w:rsidRPr="00354259" w:rsidRDefault="000E284C" w:rsidP="00620BF8">
      <w:pPr>
        <w:pStyle w:val="1-"/>
      </w:pPr>
      <w:r w:rsidRPr="00354259">
        <w:t xml:space="preserve">Остальные библиотеки можно посмотреть в файле </w:t>
      </w:r>
      <w:r w:rsidRPr="00354259">
        <w:rPr>
          <w:i/>
          <w:lang w:val="en-US"/>
        </w:rPr>
        <w:t>requirements</w:t>
      </w:r>
      <w:r w:rsidRPr="00354259">
        <w:rPr>
          <w:i/>
        </w:rPr>
        <w:t>.</w:t>
      </w:r>
      <w:r w:rsidRPr="00354259">
        <w:rPr>
          <w:i/>
          <w:lang w:val="en-US"/>
        </w:rPr>
        <w:t>txt</w:t>
      </w:r>
      <w:r w:rsidRPr="00354259">
        <w:t>.</w:t>
      </w:r>
    </w:p>
    <w:p w14:paraId="2DD84145" w14:textId="77777777" w:rsidR="00C04151" w:rsidRPr="00354259" w:rsidRDefault="00C04151" w:rsidP="00C04151">
      <w:pPr>
        <w:pStyle w:val="2"/>
      </w:pPr>
      <w:bookmarkStart w:id="31" w:name="_Toc216959849"/>
      <w:r w:rsidRPr="00354259">
        <w:t xml:space="preserve">Описание работы </w:t>
      </w:r>
      <w:proofErr w:type="spellStart"/>
      <w:r w:rsidRPr="00354259">
        <w:t>пайплайна</w:t>
      </w:r>
      <w:proofErr w:type="spellEnd"/>
      <w:r w:rsidRPr="00354259">
        <w:t xml:space="preserve"> обработки данных от </w:t>
      </w:r>
      <w:r w:rsidRPr="00354259">
        <w:rPr>
          <w:lang w:val="en-US"/>
        </w:rPr>
        <w:t>API</w:t>
      </w:r>
      <w:bookmarkEnd w:id="31"/>
    </w:p>
    <w:p w14:paraId="34791453" w14:textId="686DB242" w:rsidR="00741061" w:rsidRPr="00354259" w:rsidRDefault="00741061" w:rsidP="001A1ECB">
      <w:pPr>
        <w:pStyle w:val="1-"/>
        <w:numPr>
          <w:ilvl w:val="0"/>
          <w:numId w:val="13"/>
        </w:numPr>
      </w:pPr>
      <w:r w:rsidRPr="00354259">
        <w:rPr>
          <w:rStyle w:val="aff6"/>
          <w:b w:val="0"/>
          <w:bCs w:val="0"/>
        </w:rPr>
        <w:t>Получение метаданных</w:t>
      </w:r>
      <w:r w:rsidR="00173C52" w:rsidRPr="00354259">
        <w:t>: </w:t>
      </w:r>
      <w:r w:rsidR="008A2E3D">
        <w:rPr>
          <w:lang w:val="en-US"/>
        </w:rPr>
        <w:t>Dog</w:t>
      </w:r>
      <w:proofErr w:type="spellStart"/>
      <w:r w:rsidR="00173C52" w:rsidRPr="00354259">
        <w:t>ImageProcessor</w:t>
      </w:r>
      <w:proofErr w:type="spellEnd"/>
      <w:r w:rsidR="00173C52" w:rsidRPr="00354259">
        <w:t> отправляет</w:t>
      </w:r>
      <w:r w:rsidRPr="00354259">
        <w:t xml:space="preserve"> асинхронный запрос к The </w:t>
      </w:r>
      <w:r w:rsidR="008A2E3D">
        <w:rPr>
          <w:lang w:val="en-US"/>
        </w:rPr>
        <w:t>Dog</w:t>
      </w:r>
      <w:r w:rsidR="008A2E3D" w:rsidRPr="008A2E3D">
        <w:t xml:space="preserve"> </w:t>
      </w:r>
      <w:r w:rsidRPr="00354259">
        <w:t>API с</w:t>
      </w:r>
      <w:r w:rsidR="00173C52" w:rsidRPr="00354259">
        <w:rPr>
          <w:rFonts w:eastAsia="Times New Roman"/>
        </w:rPr>
        <w:t xml:space="preserve"> </w:t>
      </w:r>
      <w:r w:rsidR="00173C52" w:rsidRPr="00354259">
        <w:t>параметрами </w:t>
      </w:r>
      <w:proofErr w:type="spellStart"/>
      <w:r w:rsidR="00173C52" w:rsidRPr="00354259">
        <w:t>limit</w:t>
      </w:r>
      <w:proofErr w:type="spellEnd"/>
      <w:r w:rsidR="00173C52" w:rsidRPr="00354259">
        <w:t> и </w:t>
      </w:r>
      <w:proofErr w:type="spellStart"/>
      <w:r w:rsidR="00173C52" w:rsidRPr="00354259">
        <w:t>has_breeds</w:t>
      </w:r>
      <w:proofErr w:type="spellEnd"/>
      <w:r w:rsidR="00173C52" w:rsidRPr="00354259">
        <w:t>=</w:t>
      </w:r>
      <w:proofErr w:type="spellStart"/>
      <w:r w:rsidR="00173C52" w:rsidRPr="00354259">
        <w:t>true</w:t>
      </w:r>
      <w:proofErr w:type="spellEnd"/>
      <w:r w:rsidRPr="00354259">
        <w:t>.</w:t>
      </w:r>
    </w:p>
    <w:p w14:paraId="240D8DFE" w14:textId="039770E1" w:rsidR="00741061" w:rsidRPr="00354259" w:rsidRDefault="00741061" w:rsidP="001A1ECB">
      <w:pPr>
        <w:pStyle w:val="2"/>
        <w:numPr>
          <w:ilvl w:val="0"/>
          <w:numId w:val="13"/>
        </w:numPr>
        <w:rPr>
          <w:b w:val="0"/>
          <w:bCs/>
        </w:rPr>
      </w:pPr>
      <w:bookmarkStart w:id="32" w:name="_Toc216959850"/>
      <w:r w:rsidRPr="00354259">
        <w:rPr>
          <w:rStyle w:val="aff6"/>
          <w:bCs w:val="0"/>
        </w:rPr>
        <w:t>Загрузка изображений:</w:t>
      </w:r>
      <w:r w:rsidR="008A2E3D" w:rsidRPr="008A2E3D">
        <w:t xml:space="preserve"> </w:t>
      </w:r>
      <w:r w:rsidR="008A2E3D">
        <w:rPr>
          <w:b w:val="0"/>
          <w:bCs/>
        </w:rPr>
        <w:t>Д</w:t>
      </w:r>
      <w:r w:rsidRPr="00354259">
        <w:rPr>
          <w:b w:val="0"/>
          <w:bCs/>
        </w:rPr>
        <w:t>ля каждого элемента ответа создаётся асинхронная задача загрузки изображения по URL.</w:t>
      </w:r>
      <w:bookmarkEnd w:id="32"/>
    </w:p>
    <w:p w14:paraId="370D1AF2" w14:textId="536FF58D" w:rsidR="00741061" w:rsidRPr="00354259" w:rsidRDefault="00741061" w:rsidP="001A1ECB">
      <w:pPr>
        <w:pStyle w:val="1-"/>
        <w:numPr>
          <w:ilvl w:val="0"/>
          <w:numId w:val="13"/>
        </w:numPr>
      </w:pPr>
      <w:r w:rsidRPr="00354259">
        <w:rPr>
          <w:rStyle w:val="aff6"/>
          <w:b w:val="0"/>
        </w:rPr>
        <w:t>Параллельная обработка:</w:t>
      </w:r>
      <w:r w:rsidRPr="00354259">
        <w:rPr>
          <w:b/>
          <w:bCs/>
        </w:rPr>
        <w:t> </w:t>
      </w:r>
      <w:r w:rsidRPr="00354259">
        <w:t xml:space="preserve">Загруженные изображения обрабатываются в пуле </w:t>
      </w:r>
      <w:r w:rsidR="00173C52" w:rsidRPr="00354259">
        <w:t>процессов (</w:t>
      </w:r>
      <w:proofErr w:type="spellStart"/>
      <w:r w:rsidR="00173C52" w:rsidRPr="00354259">
        <w:t>ProcessPoolExecutor</w:t>
      </w:r>
      <w:proofErr w:type="spellEnd"/>
      <w:r w:rsidR="00173C52" w:rsidRPr="00354259">
        <w:t xml:space="preserve">), </w:t>
      </w:r>
      <w:r w:rsidRPr="00354259">
        <w:t>где каждый процесс:</w:t>
      </w:r>
    </w:p>
    <w:p w14:paraId="0CCF8F4F" w14:textId="4AC32D8F" w:rsidR="00741061" w:rsidRPr="000334CE" w:rsidRDefault="00173C52" w:rsidP="001A1ECB">
      <w:pPr>
        <w:pStyle w:val="1-"/>
        <w:numPr>
          <w:ilvl w:val="0"/>
          <w:numId w:val="14"/>
        </w:numPr>
      </w:pPr>
      <w:r w:rsidRPr="00354259">
        <w:t>с</w:t>
      </w:r>
      <w:r w:rsidR="00741061" w:rsidRPr="00354259">
        <w:t>оздаёт</w:t>
      </w:r>
      <w:r w:rsidR="00741061" w:rsidRPr="000334CE">
        <w:t xml:space="preserve"> </w:t>
      </w:r>
      <w:r w:rsidRPr="00354259">
        <w:t>объект</w:t>
      </w:r>
      <w:r w:rsidRPr="00354259">
        <w:rPr>
          <w:lang w:val="en-US"/>
        </w:rPr>
        <w:t> </w:t>
      </w:r>
      <w:proofErr w:type="spellStart"/>
      <w:r w:rsidR="000334CE">
        <w:rPr>
          <w:lang w:val="en-US"/>
        </w:rPr>
        <w:t>Dog</w:t>
      </w:r>
      <w:r w:rsidRPr="00354259">
        <w:rPr>
          <w:lang w:val="en-US"/>
        </w:rPr>
        <w:t>Image</w:t>
      </w:r>
      <w:proofErr w:type="spellEnd"/>
      <w:r w:rsidRPr="00354259">
        <w:rPr>
          <w:lang w:val="en-US"/>
        </w:rPr>
        <w:t> </w:t>
      </w:r>
      <w:r w:rsidR="00741061" w:rsidRPr="000334CE">
        <w:t>(</w:t>
      </w:r>
      <w:r w:rsidR="00741061" w:rsidRPr="00354259">
        <w:rPr>
          <w:lang w:val="en-US"/>
        </w:rPr>
        <w:t>Grayscale</w:t>
      </w:r>
      <w:r w:rsidR="00741061" w:rsidRPr="000334CE">
        <w:t xml:space="preserve"> </w:t>
      </w:r>
      <w:r w:rsidR="00741061" w:rsidRPr="00354259">
        <w:t>или</w:t>
      </w:r>
      <w:r w:rsidR="00741061" w:rsidRPr="000334CE">
        <w:t xml:space="preserve"> </w:t>
      </w:r>
      <w:r w:rsidR="00741061" w:rsidRPr="00354259">
        <w:rPr>
          <w:lang w:val="en-US"/>
        </w:rPr>
        <w:t>RGB</w:t>
      </w:r>
      <w:r w:rsidR="00741061" w:rsidRPr="000334CE">
        <w:t>)</w:t>
      </w:r>
      <w:r w:rsidRPr="000334CE">
        <w:t>;</w:t>
      </w:r>
    </w:p>
    <w:p w14:paraId="11B97190" w14:textId="5CD5BFDA" w:rsidR="00741061" w:rsidRPr="00354259" w:rsidRDefault="00173C52" w:rsidP="00173C52">
      <w:pPr>
        <w:pStyle w:val="1-"/>
        <w:ind w:left="1069" w:firstLine="0"/>
      </w:pPr>
      <w:r w:rsidRPr="00354259">
        <w:t>б) в</w:t>
      </w:r>
      <w:r w:rsidR="00741061" w:rsidRPr="00354259">
        <w:t xml:space="preserve">ыполняет выделение границ </w:t>
      </w:r>
      <w:proofErr w:type="spellStart"/>
      <w:r w:rsidR="00741061" w:rsidRPr="00354259">
        <w:t>кастомным</w:t>
      </w:r>
      <w:proofErr w:type="spellEnd"/>
      <w:r w:rsidR="00741061" w:rsidRPr="00354259">
        <w:t xml:space="preserve"> методом (оператор </w:t>
      </w:r>
      <w:proofErr w:type="spellStart"/>
      <w:r w:rsidR="00741061" w:rsidRPr="00354259">
        <w:t>Собеля</w:t>
      </w:r>
      <w:proofErr w:type="spellEnd"/>
      <w:r w:rsidR="00741061" w:rsidRPr="00354259">
        <w:t>)</w:t>
      </w:r>
      <w:r w:rsidRPr="00354259">
        <w:t>;</w:t>
      </w:r>
    </w:p>
    <w:p w14:paraId="12466D11" w14:textId="2F45C64F" w:rsidR="00741061" w:rsidRPr="00354259" w:rsidRDefault="00173C52" w:rsidP="00173C52">
      <w:pPr>
        <w:pStyle w:val="1-"/>
        <w:ind w:left="1069" w:firstLine="0"/>
      </w:pPr>
      <w:r w:rsidRPr="00354259">
        <w:t>в) в</w:t>
      </w:r>
      <w:r w:rsidR="00741061" w:rsidRPr="00354259">
        <w:t xml:space="preserve">ыполняет выделение границ библиотечным </w:t>
      </w:r>
      <w:r w:rsidRPr="00354259">
        <w:t>методом (cv2.Canny).</w:t>
      </w:r>
    </w:p>
    <w:p w14:paraId="32D2F127" w14:textId="29B1E103" w:rsidR="00741061" w:rsidRPr="00354259" w:rsidRDefault="00741061" w:rsidP="001A1ECB">
      <w:pPr>
        <w:pStyle w:val="1-"/>
        <w:numPr>
          <w:ilvl w:val="0"/>
          <w:numId w:val="13"/>
        </w:numPr>
      </w:pPr>
      <w:r w:rsidRPr="00354259">
        <w:rPr>
          <w:rStyle w:val="aff6"/>
          <w:b w:val="0"/>
          <w:bCs w:val="0"/>
        </w:rPr>
        <w:t>Сохранение результатов:</w:t>
      </w:r>
      <w:r w:rsidRPr="00354259">
        <w:t> Обработанные изображения асинхронно сохраняются в файловую систему:</w:t>
      </w:r>
    </w:p>
    <w:p w14:paraId="617A460C" w14:textId="7FCE49C0" w:rsidR="00741061" w:rsidRPr="00354259" w:rsidRDefault="00173C52" w:rsidP="001A1ECB">
      <w:pPr>
        <w:pStyle w:val="1-"/>
        <w:numPr>
          <w:ilvl w:val="0"/>
          <w:numId w:val="15"/>
        </w:numPr>
      </w:pPr>
      <w:r w:rsidRPr="00354259">
        <w:t>с</w:t>
      </w:r>
      <w:r w:rsidR="00741061" w:rsidRPr="00354259">
        <w:t>оздаётся директория с текущей датой и временем</w:t>
      </w:r>
      <w:r w:rsidRPr="00354259">
        <w:t>;</w:t>
      </w:r>
    </w:p>
    <w:p w14:paraId="2ADE353E" w14:textId="4A3D2CC1" w:rsidR="00741061" w:rsidRPr="00354259" w:rsidRDefault="00F66AFF" w:rsidP="00173C52">
      <w:pPr>
        <w:pStyle w:val="1-"/>
        <w:ind w:left="1069" w:firstLine="0"/>
      </w:pPr>
      <w:r w:rsidRPr="00354259">
        <w:t>б) для</w:t>
      </w:r>
      <w:r w:rsidR="00741061" w:rsidRPr="00354259">
        <w:t xml:space="preserve"> каждого изображения</w:t>
      </w:r>
      <w:r w:rsidR="00173C52" w:rsidRPr="00354259">
        <w:t xml:space="preserve"> </w:t>
      </w:r>
      <w:r w:rsidR="00741061" w:rsidRPr="00354259">
        <w:t xml:space="preserve">создаётся </w:t>
      </w:r>
      <w:r w:rsidR="00173C52" w:rsidRPr="00354259">
        <w:t>поддиректория {</w:t>
      </w:r>
      <w:proofErr w:type="spellStart"/>
      <w:r w:rsidR="00173C52" w:rsidRPr="00354259">
        <w:t>index</w:t>
      </w:r>
      <w:proofErr w:type="spellEnd"/>
      <w:r w:rsidR="00173C52" w:rsidRPr="00354259">
        <w:t>};</w:t>
      </w:r>
    </w:p>
    <w:p w14:paraId="2FAD22C1" w14:textId="0BE5A450" w:rsidR="00B87D2F" w:rsidRPr="00B15438" w:rsidRDefault="00173C52" w:rsidP="00B15438">
      <w:pPr>
        <w:pStyle w:val="ds-markdown-paragraph"/>
        <w:shd w:val="clear" w:color="auto" w:fill="FFFFFF"/>
        <w:spacing w:before="0" w:beforeAutospacing="0" w:after="0" w:afterAutospacing="0"/>
        <w:ind w:left="1069"/>
        <w:rPr>
          <w:sz w:val="28"/>
          <w:szCs w:val="28"/>
        </w:rPr>
      </w:pPr>
      <w:r w:rsidRPr="00354259">
        <w:rPr>
          <w:sz w:val="28"/>
          <w:szCs w:val="28"/>
        </w:rPr>
        <w:t xml:space="preserve">в) </w:t>
      </w:r>
      <w:r w:rsidR="00741061" w:rsidRPr="004F45FD">
        <w:rPr>
          <w:sz w:val="28"/>
          <w:szCs w:val="28"/>
        </w:rPr>
        <w:t xml:space="preserve">Сохраняются три файла: оригинал, </w:t>
      </w:r>
      <w:proofErr w:type="spellStart"/>
      <w:r w:rsidR="00741061" w:rsidRPr="004F45FD">
        <w:rPr>
          <w:sz w:val="28"/>
          <w:szCs w:val="28"/>
        </w:rPr>
        <w:t>кастомная</w:t>
      </w:r>
      <w:proofErr w:type="spellEnd"/>
      <w:r w:rsidR="00741061" w:rsidRPr="004F45FD">
        <w:rPr>
          <w:sz w:val="28"/>
          <w:szCs w:val="28"/>
        </w:rPr>
        <w:t xml:space="preserve"> обработка, </w:t>
      </w:r>
      <w:proofErr w:type="spellStart"/>
      <w:r w:rsidR="00741061" w:rsidRPr="004F45FD">
        <w:rPr>
          <w:sz w:val="28"/>
          <w:szCs w:val="28"/>
        </w:rPr>
        <w:t>OpenCV</w:t>
      </w:r>
      <w:proofErr w:type="spellEnd"/>
      <w:r w:rsidR="00741061" w:rsidRPr="004F45FD">
        <w:rPr>
          <w:sz w:val="28"/>
          <w:szCs w:val="28"/>
        </w:rPr>
        <w:t xml:space="preserve"> обработка.</w:t>
      </w:r>
      <w:r w:rsidR="004F45FD" w:rsidRPr="00354259">
        <w:br w:type="page"/>
      </w:r>
    </w:p>
    <w:p w14:paraId="5BF98EA8" w14:textId="0F4F6846" w:rsidR="00675A62" w:rsidRDefault="00675A62" w:rsidP="00675A62">
      <w:pPr>
        <w:pStyle w:val="1"/>
      </w:pPr>
      <w:bookmarkStart w:id="33" w:name="_Hlk216706602"/>
      <w:bookmarkStart w:id="34" w:name="_Toc216959851"/>
      <w:r>
        <w:lastRenderedPageBreak/>
        <w:t>Примеры работы программы</w:t>
      </w:r>
      <w:bookmarkEnd w:id="34"/>
    </w:p>
    <w:bookmarkEnd w:id="33"/>
    <w:p w14:paraId="21FC881C" w14:textId="586F6F31" w:rsidR="00DF7F0B" w:rsidRPr="00DF7F0B" w:rsidRDefault="00DF7F0B" w:rsidP="00DF7F0B">
      <w:pPr>
        <w:pStyle w:val="1-"/>
      </w:pPr>
      <w:r w:rsidRPr="00DF7F0B">
        <w:t>В данном разделе демонстрируются конкретные результаты работы разработанного программного комплекса.</w:t>
      </w:r>
    </w:p>
    <w:p w14:paraId="28FA4694" w14:textId="372F3340" w:rsidR="00DF7F0B" w:rsidRPr="00DF7F0B" w:rsidRDefault="00DF7F0B" w:rsidP="00DF7F0B">
      <w:pPr>
        <w:pStyle w:val="2"/>
        <w:rPr>
          <w:bCs/>
        </w:rPr>
      </w:pPr>
      <w:bookmarkStart w:id="35" w:name="_Hlk216706637"/>
      <w:bookmarkStart w:id="36" w:name="_Toc216959852"/>
      <w:r w:rsidRPr="00DF7F0B">
        <w:rPr>
          <w:bCs/>
        </w:rPr>
        <w:t xml:space="preserve">Запуск </w:t>
      </w:r>
      <w:r>
        <w:rPr>
          <w:bCs/>
        </w:rPr>
        <w:t>программы</w:t>
      </w:r>
      <w:r w:rsidRPr="00DF7F0B">
        <w:rPr>
          <w:bCs/>
        </w:rPr>
        <w:t xml:space="preserve"> и вывод в консоль</w:t>
      </w:r>
      <w:bookmarkEnd w:id="36"/>
    </w:p>
    <w:bookmarkEnd w:id="35"/>
    <w:p w14:paraId="7DC535FE" w14:textId="5DFBBA68" w:rsidR="00DF7F0B" w:rsidRDefault="00DF7F0B" w:rsidP="00DF7F0B">
      <w:pPr>
        <w:pStyle w:val="1-"/>
      </w:pPr>
      <w:r w:rsidRPr="00DF7F0B">
        <w:t xml:space="preserve">Приложение запускается из командной строки. Пример команды для обработки </w:t>
      </w:r>
      <w:r>
        <w:t>двух</w:t>
      </w:r>
      <w:r w:rsidRPr="00DF7F0B">
        <w:t xml:space="preserve"> изображений:</w:t>
      </w:r>
      <w:r>
        <w:t xml:space="preserve"> </w:t>
      </w:r>
      <w:proofErr w:type="spellStart"/>
      <w:r w:rsidRPr="00DF7F0B">
        <w:t>python</w:t>
      </w:r>
      <w:proofErr w:type="spellEnd"/>
      <w:r w:rsidRPr="00DF7F0B">
        <w:t xml:space="preserve"> main.py --</w:t>
      </w:r>
      <w:proofErr w:type="spellStart"/>
      <w:r w:rsidRPr="00DF7F0B">
        <w:t>limit</w:t>
      </w:r>
      <w:proofErr w:type="spellEnd"/>
      <w:r w:rsidRPr="00DF7F0B">
        <w:t xml:space="preserve"> </w:t>
      </w:r>
      <w:r w:rsidR="006C4708" w:rsidRPr="006C4708">
        <w:t>3</w:t>
      </w:r>
      <w:r>
        <w:t xml:space="preserve">. </w:t>
      </w:r>
    </w:p>
    <w:p w14:paraId="094ACF1B" w14:textId="77777777" w:rsidR="00DF7F0B" w:rsidRDefault="00DF7F0B" w:rsidP="00DF7F0B">
      <w:pPr>
        <w:pStyle w:val="1-"/>
      </w:pPr>
      <w:r w:rsidRPr="00DF7F0B">
        <w:t>При выполнении команды в консоль выводятся информационные сообщения о ходе работы, как показано на рисунке 1.</w:t>
      </w:r>
    </w:p>
    <w:p w14:paraId="34E32D0D" w14:textId="52771D86" w:rsidR="00DF7F0B" w:rsidRPr="000754AE" w:rsidRDefault="003B707E" w:rsidP="00B15438">
      <w:pPr>
        <w:pStyle w:val="1-"/>
        <w:tabs>
          <w:tab w:val="left" w:pos="3744"/>
        </w:tabs>
        <w:jc w:val="center"/>
        <w:rPr>
          <w:lang w:val="en-US"/>
        </w:rPr>
      </w:pPr>
      <w:r w:rsidRPr="003B707E">
        <w:rPr>
          <w:noProof/>
          <w:lang w:val="en-US"/>
        </w:rPr>
        <w:drawing>
          <wp:inline distT="0" distB="0" distL="0" distR="0" wp14:anchorId="3EB472CC" wp14:editId="2BA4E323">
            <wp:extent cx="4753638" cy="485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E577" w14:textId="10305A2C" w:rsidR="00DF7F0B" w:rsidRPr="006C4708" w:rsidRDefault="00DF7F0B" w:rsidP="00DF7F0B">
      <w:pPr>
        <w:pStyle w:val="1-"/>
        <w:jc w:val="center"/>
      </w:pPr>
      <w:r w:rsidRPr="00DF7F0B">
        <w:t>Рисунок 1 – Консольный вывод (уровень INFO) при запуске программы с параметром --</w:t>
      </w:r>
      <w:proofErr w:type="spellStart"/>
      <w:r w:rsidRPr="00DF7F0B">
        <w:t>limit</w:t>
      </w:r>
      <w:proofErr w:type="spellEnd"/>
      <w:r w:rsidRPr="00DF7F0B">
        <w:t xml:space="preserve"> </w:t>
      </w:r>
      <w:r w:rsidR="006C4708" w:rsidRPr="006C4708">
        <w:t>3</w:t>
      </w:r>
    </w:p>
    <w:p w14:paraId="09506404" w14:textId="0FC95C4D" w:rsidR="00B15438" w:rsidRPr="00B15438" w:rsidRDefault="00B15438" w:rsidP="00B15438">
      <w:pPr>
        <w:pStyle w:val="2"/>
        <w:rPr>
          <w:bCs/>
        </w:rPr>
      </w:pPr>
      <w:bookmarkStart w:id="37" w:name="_Toc216959853"/>
      <w:r w:rsidRPr="00B15438">
        <w:rPr>
          <w:bCs/>
        </w:rPr>
        <w:t>Детализированное логирование</w:t>
      </w:r>
      <w:bookmarkEnd w:id="37"/>
    </w:p>
    <w:p w14:paraId="2DDDE088" w14:textId="57FAE04A" w:rsidR="00B15438" w:rsidRDefault="00B15438" w:rsidP="00DF7F0B">
      <w:pPr>
        <w:pStyle w:val="1-"/>
      </w:pPr>
      <w:r w:rsidRPr="00B15438">
        <w:t>Параллельно с выводом в консоль все детали выполнения записываются в лог-файл app.log с уровнем DEBUG. Пример фрагмента лога, демонстрирующего асинхронную загрузку и параллельную обработку в разных процессах, представлен на рисунке 2.</w:t>
      </w:r>
    </w:p>
    <w:p w14:paraId="5FE3D756" w14:textId="79749591" w:rsidR="00DF7F0B" w:rsidRDefault="003B707E" w:rsidP="003B707E">
      <w:pPr>
        <w:pStyle w:val="1-"/>
        <w:jc w:val="center"/>
      </w:pPr>
      <w:r w:rsidRPr="003B707E">
        <w:rPr>
          <w:noProof/>
        </w:rPr>
        <w:drawing>
          <wp:inline distT="0" distB="0" distL="0" distR="0" wp14:anchorId="089AD331" wp14:editId="4DD1FF8D">
            <wp:extent cx="5323185" cy="76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0207" cy="7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5E5A" w14:textId="753C5704" w:rsidR="00B15438" w:rsidRDefault="00B15438" w:rsidP="00B15438">
      <w:pPr>
        <w:pStyle w:val="1-"/>
        <w:jc w:val="center"/>
      </w:pPr>
      <w:r w:rsidRPr="00B15438">
        <w:t>Рисунок 2 – Фрагмент файла app.log с записями уровня DEBUG</w:t>
      </w:r>
    </w:p>
    <w:p w14:paraId="422E50AC" w14:textId="5CDFD957" w:rsidR="000754AE" w:rsidRPr="008215FC" w:rsidRDefault="008215FC" w:rsidP="008215FC">
      <w:pPr>
        <w:pStyle w:val="2"/>
        <w:rPr>
          <w:bCs/>
        </w:rPr>
      </w:pPr>
      <w:bookmarkStart w:id="38" w:name="_Toc216959854"/>
      <w:r w:rsidRPr="008215FC">
        <w:rPr>
          <w:bCs/>
        </w:rPr>
        <w:t>Визуальное сравнение алгоритмов обработки</w:t>
      </w:r>
      <w:bookmarkEnd w:id="38"/>
    </w:p>
    <w:p w14:paraId="7B594F7B" w14:textId="4FDE0CA1" w:rsidR="000754AE" w:rsidRDefault="000754AE" w:rsidP="00625F52">
      <w:pPr>
        <w:pStyle w:val="1-"/>
      </w:pPr>
      <w:r w:rsidRPr="000754AE">
        <w:t xml:space="preserve">Для наглядности на рисунке </w:t>
      </w:r>
      <w:r w:rsidR="00C94608" w:rsidRPr="00C94608">
        <w:t>3</w:t>
      </w:r>
      <w:r w:rsidRPr="000754AE">
        <w:t xml:space="preserve"> представлены результаты обработки одного из изображений: оригинал, результат </w:t>
      </w:r>
      <w:proofErr w:type="spellStart"/>
      <w:r w:rsidRPr="000754AE">
        <w:t>кастомного</w:t>
      </w:r>
      <w:proofErr w:type="spellEnd"/>
      <w:r w:rsidRPr="000754AE">
        <w:t xml:space="preserve"> алгоритма и результат использования </w:t>
      </w:r>
      <w:proofErr w:type="spellStart"/>
      <w:r w:rsidRPr="000754AE">
        <w:t>OpenCV</w:t>
      </w:r>
      <w:proofErr w:type="spellEnd"/>
      <w:r w:rsidRPr="000754AE">
        <w:t>.</w:t>
      </w:r>
    </w:p>
    <w:p w14:paraId="47E26CFB" w14:textId="67ABE6B7" w:rsidR="00625F52" w:rsidRPr="00625F52" w:rsidRDefault="001F2D35" w:rsidP="00625F52">
      <w:pPr>
        <w:pStyle w:val="1-"/>
        <w:jc w:val="center"/>
      </w:pPr>
      <w:r w:rsidRPr="001F2D35">
        <w:rPr>
          <w:noProof/>
        </w:rPr>
        <w:drawing>
          <wp:inline distT="0" distB="0" distL="0" distR="0" wp14:anchorId="48BEEE3F" wp14:editId="7ADA2EBD">
            <wp:extent cx="5438775" cy="110240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6585" cy="11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F477" w14:textId="1F5D89E9" w:rsidR="000754AE" w:rsidRPr="000754AE" w:rsidRDefault="000754AE" w:rsidP="00625F52">
      <w:pPr>
        <w:pStyle w:val="1-"/>
        <w:jc w:val="center"/>
      </w:pPr>
      <w:r w:rsidRPr="000754AE">
        <w:lastRenderedPageBreak/>
        <w:t xml:space="preserve">Рисунок </w:t>
      </w:r>
      <w:r w:rsidR="00074D18">
        <w:t>3</w:t>
      </w:r>
      <w:r w:rsidRPr="000754AE">
        <w:t xml:space="preserve"> – Сравнение результатов обработки изображения: исходное фото (</w:t>
      </w:r>
      <w:r>
        <w:t>а</w:t>
      </w:r>
      <w:r w:rsidRPr="000754AE">
        <w:t xml:space="preserve">), границы, выделенные </w:t>
      </w:r>
      <w:proofErr w:type="spellStart"/>
      <w:r w:rsidRPr="000754AE">
        <w:t>кастомным</w:t>
      </w:r>
      <w:proofErr w:type="spellEnd"/>
      <w:r w:rsidRPr="000754AE">
        <w:t xml:space="preserve"> алгоритмом (</w:t>
      </w:r>
      <w:r>
        <w:t>б</w:t>
      </w:r>
      <w:r w:rsidRPr="000754AE">
        <w:t xml:space="preserve">), и границы, найденные функцией </w:t>
      </w:r>
      <w:proofErr w:type="spellStart"/>
      <w:r w:rsidRPr="000754AE">
        <w:t>OpenCV</w:t>
      </w:r>
      <w:proofErr w:type="spellEnd"/>
      <w:r w:rsidRPr="000754AE">
        <w:t xml:space="preserve"> </w:t>
      </w:r>
      <w:proofErr w:type="spellStart"/>
      <w:r w:rsidRPr="000754AE">
        <w:t>Canny</w:t>
      </w:r>
      <w:proofErr w:type="spellEnd"/>
      <w:r w:rsidRPr="000754AE">
        <w:t xml:space="preserve"> (</w:t>
      </w:r>
      <w:r>
        <w:t>в</w:t>
      </w:r>
      <w:r w:rsidRPr="000754AE">
        <w:t>)</w:t>
      </w:r>
    </w:p>
    <w:p w14:paraId="65032DBE" w14:textId="0ACBA6B6" w:rsidR="009327BC" w:rsidRPr="009327BC" w:rsidRDefault="009327BC" w:rsidP="009327BC">
      <w:pPr>
        <w:pStyle w:val="2"/>
        <w:rPr>
          <w:bCs/>
        </w:rPr>
      </w:pPr>
      <w:bookmarkStart w:id="39" w:name="_Toc216959855"/>
      <w:r w:rsidRPr="009327BC">
        <w:rPr>
          <w:bCs/>
        </w:rPr>
        <w:t>Результаты тестирования</w:t>
      </w:r>
      <w:bookmarkEnd w:id="39"/>
    </w:p>
    <w:p w14:paraId="1B6A1523" w14:textId="6ECED2A0" w:rsidR="009327BC" w:rsidRDefault="009327BC" w:rsidP="009327BC">
      <w:pPr>
        <w:pStyle w:val="1-"/>
      </w:pPr>
      <w:r w:rsidRPr="009327BC">
        <w:t xml:space="preserve">Корректность работы ключевых модулей приложения проверяется набором модульных тестов. Результат успешного прогона всех тестов представлен на рисунке </w:t>
      </w:r>
      <w:r w:rsidR="00C94608">
        <w:rPr>
          <w:lang w:val="en-US"/>
        </w:rPr>
        <w:t>4</w:t>
      </w:r>
      <w:r w:rsidRPr="009327BC">
        <w:t>.</w:t>
      </w:r>
    </w:p>
    <w:p w14:paraId="6A9D535D" w14:textId="35676AA9" w:rsidR="00675A62" w:rsidRDefault="00620BF8" w:rsidP="009327BC">
      <w:pPr>
        <w:pStyle w:val="1-"/>
        <w:jc w:val="center"/>
      </w:pPr>
      <w:r w:rsidRPr="00620BF8">
        <w:rPr>
          <w:noProof/>
        </w:rPr>
        <w:drawing>
          <wp:inline distT="0" distB="0" distL="0" distR="0" wp14:anchorId="5B73B0CE" wp14:editId="0052BFC2">
            <wp:extent cx="3534268" cy="1571844"/>
            <wp:effectExtent l="0" t="0" r="9525" b="9525"/>
            <wp:docPr id="485577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7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4DEA" w14:textId="7DEEBDE1" w:rsidR="009327BC" w:rsidRPr="009327BC" w:rsidRDefault="009327BC" w:rsidP="009327BC">
      <w:pPr>
        <w:pStyle w:val="1-"/>
        <w:jc w:val="center"/>
      </w:pPr>
      <w:r w:rsidRPr="009327BC">
        <w:t xml:space="preserve">Рисунок </w:t>
      </w:r>
      <w:r w:rsidR="00074D18">
        <w:t>4</w:t>
      </w:r>
      <w:r w:rsidRPr="009327BC">
        <w:t xml:space="preserve"> – Результат выполнения модульных тестов. Все тест</w:t>
      </w:r>
      <w:r w:rsidR="00AA3155">
        <w:t>ы</w:t>
      </w:r>
      <w:r w:rsidRPr="009327BC">
        <w:t xml:space="preserve"> выполнены успешно</w:t>
      </w:r>
    </w:p>
    <w:p w14:paraId="2DABED54" w14:textId="77777777" w:rsidR="009327BC" w:rsidRDefault="009327BC" w:rsidP="009327BC">
      <w:pPr>
        <w:pStyle w:val="1-"/>
      </w:pPr>
    </w:p>
    <w:p w14:paraId="53424405" w14:textId="77777777" w:rsidR="009327BC" w:rsidRPr="00354259" w:rsidRDefault="009327BC" w:rsidP="009327BC">
      <w:pPr>
        <w:pStyle w:val="1-"/>
      </w:pPr>
    </w:p>
    <w:p w14:paraId="39B3E29C" w14:textId="77777777" w:rsidR="00675A62" w:rsidRDefault="00675A62" w:rsidP="008B1EA8">
      <w:pPr>
        <w:pStyle w:val="1-"/>
        <w:ind w:firstLine="0"/>
      </w:pPr>
    </w:p>
    <w:p w14:paraId="60545D28" w14:textId="15ED59A0" w:rsidR="00675A62" w:rsidRPr="00354259" w:rsidRDefault="00675A62" w:rsidP="009327BC">
      <w:pPr>
        <w:pStyle w:val="1-"/>
        <w:ind w:firstLine="0"/>
        <w:jc w:val="center"/>
      </w:pPr>
      <w:r w:rsidRPr="00354259">
        <w:br w:type="page"/>
      </w:r>
    </w:p>
    <w:p w14:paraId="201B0F9F" w14:textId="77777777" w:rsidR="00DC675C" w:rsidRPr="00354259" w:rsidRDefault="005A3F12" w:rsidP="00604E29">
      <w:pPr>
        <w:pStyle w:val="afc"/>
        <w:rPr>
          <w:rFonts w:cs="Times New Roman"/>
        </w:rPr>
      </w:pPr>
      <w:bookmarkStart w:id="40" w:name="_Toc216959856"/>
      <w:r w:rsidRPr="00354259">
        <w:rPr>
          <w:rFonts w:cs="Times New Roman"/>
        </w:rPr>
        <w:lastRenderedPageBreak/>
        <w:t>ЗАКЛЮЧЕНИЕ</w:t>
      </w:r>
      <w:bookmarkEnd w:id="40"/>
    </w:p>
    <w:p w14:paraId="53BDD630" w14:textId="77777777" w:rsidR="008607B1" w:rsidRDefault="008607B1" w:rsidP="00173C52">
      <w:pPr>
        <w:pStyle w:val="1-"/>
      </w:pPr>
      <w:r w:rsidRPr="008607B1">
        <w:t xml:space="preserve">Выполнение четырёх лабораторных работ позволило приобрести и закрепить ряд ключевых навыков: </w:t>
      </w:r>
    </w:p>
    <w:p w14:paraId="7C379886" w14:textId="0426A049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Алгоритмы обработки изображений: Были реализованы с нуля основные алгоритмы, такие как свёртка, преобразование в полутоновое изображение и выделение границ (оператор </w:t>
      </w:r>
      <w:proofErr w:type="spellStart"/>
      <w:r w:rsidRPr="008607B1">
        <w:t>Собеля</w:t>
      </w:r>
      <w:proofErr w:type="spellEnd"/>
      <w:r w:rsidRPr="008607B1">
        <w:t xml:space="preserve">), что способствовало глубокому пониманию основ компьютерного зрения. </w:t>
      </w:r>
    </w:p>
    <w:p w14:paraId="56745507" w14:textId="2A5939F5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Взаимодействие с внешними API: Освоена практика работы с REST API (The </w:t>
      </w:r>
      <w:proofErr w:type="spellStart"/>
      <w:r w:rsidRPr="008607B1">
        <w:t>Dog</w:t>
      </w:r>
      <w:proofErr w:type="spellEnd"/>
      <w:r w:rsidRPr="008607B1">
        <w:t xml:space="preserve"> API), включая отправку запросов, обработку JSON-ответов и управление параметрами. </w:t>
      </w:r>
    </w:p>
    <w:p w14:paraId="2FDF3B34" w14:textId="29CE495B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Объектно-ориентированное проектирование: Построена сложная иерархия классов с применением абстрактных базовых классов, наследования, перегрузки операторов и декораторов. </w:t>
      </w:r>
    </w:p>
    <w:p w14:paraId="6ABB0B47" w14:textId="59BE2331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Асинхронное программирование: Использование библиотек </w:t>
      </w:r>
      <w:proofErr w:type="spellStart"/>
      <w:r w:rsidRPr="008607B1">
        <w:t>aiohttp</w:t>
      </w:r>
      <w:proofErr w:type="spellEnd"/>
      <w:r w:rsidRPr="008607B1">
        <w:t xml:space="preserve"> и </w:t>
      </w:r>
      <w:proofErr w:type="spellStart"/>
      <w:r w:rsidRPr="008607B1">
        <w:t>aiofiles</w:t>
      </w:r>
      <w:proofErr w:type="spellEnd"/>
      <w:r w:rsidRPr="008607B1">
        <w:t xml:space="preserve"> для асинхронной загрузки и сохранения данных позволило оптимизировать производительность при операциях с сетью и файловой системой. </w:t>
      </w:r>
    </w:p>
    <w:p w14:paraId="0B2D0263" w14:textId="7283FA52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Параллельные вычисления: Применение </w:t>
      </w:r>
      <w:proofErr w:type="spellStart"/>
      <w:r w:rsidRPr="008607B1">
        <w:t>ProcessPoolExecutor</w:t>
      </w:r>
      <w:proofErr w:type="spellEnd"/>
      <w:r w:rsidRPr="008607B1">
        <w:t xml:space="preserve"> для многопроцессорной обработки изображений дало возможность задействовать несколько ядер CPU и ускорить выполнение ресурсоёмких задач. </w:t>
      </w:r>
    </w:p>
    <w:p w14:paraId="0722F04C" w14:textId="31F1EBF9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Система логирования: Реализована профессиональная система логирования с конфигурацией через JSON, поддержкой многопроцессорной среды и раздельным выводом в файл и консоль. </w:t>
      </w:r>
    </w:p>
    <w:p w14:paraId="7E234E47" w14:textId="61E8C292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Модульное тестирование: Написаны комплексные тесты с использованием фреймворка </w:t>
      </w:r>
      <w:proofErr w:type="spellStart"/>
      <w:r w:rsidRPr="008607B1">
        <w:t>unittest</w:t>
      </w:r>
      <w:proofErr w:type="spellEnd"/>
      <w:r w:rsidRPr="008607B1">
        <w:t xml:space="preserve"> и </w:t>
      </w:r>
      <w:proofErr w:type="spellStart"/>
      <w:r w:rsidRPr="008607B1">
        <w:t>Mock</w:t>
      </w:r>
      <w:proofErr w:type="spellEnd"/>
      <w:r w:rsidRPr="008607B1">
        <w:t xml:space="preserve">-объектов для проверки корректности работы всех компонентов системы. </w:t>
      </w:r>
    </w:p>
    <w:p w14:paraId="41B6B878" w14:textId="1448095B" w:rsidR="008607B1" w:rsidRDefault="008607B1" w:rsidP="008607B1">
      <w:pPr>
        <w:pStyle w:val="1-"/>
        <w:numPr>
          <w:ilvl w:val="6"/>
          <w:numId w:val="4"/>
        </w:numPr>
      </w:pPr>
      <w:r w:rsidRPr="008607B1">
        <w:t xml:space="preserve">Структура проекта: Проект организован как импортируемый Python-пакет с чёткой модульной структурой и управлением зависимостями. </w:t>
      </w:r>
    </w:p>
    <w:p w14:paraId="2BBD5007" w14:textId="1068CB8F" w:rsidR="00173C52" w:rsidRPr="00354259" w:rsidRDefault="008607B1" w:rsidP="00173C52">
      <w:pPr>
        <w:pStyle w:val="1-"/>
      </w:pPr>
      <w:r w:rsidRPr="008607B1">
        <w:t xml:space="preserve">Разработанное приложение представляет собой комплексное решение, охватывающее все этапы современной разработки программного обеспечения </w:t>
      </w:r>
      <w:r w:rsidRPr="008607B1">
        <w:lastRenderedPageBreak/>
        <w:t>— от реализации базовых алгоритмов до решения вопросов архитектуры, производительности, надёжности и тестируемости. Полученные компетенции соответствуют актуальным требованиям к Python-разработчику и могут быть успешно применены в реальных проектах.</w:t>
      </w:r>
      <w:r w:rsidR="004F45FD" w:rsidRPr="00354259">
        <w:br w:type="page"/>
      </w:r>
    </w:p>
    <w:p w14:paraId="59D1F09F" w14:textId="187671F6" w:rsidR="007B2773" w:rsidRPr="007B2773" w:rsidRDefault="007B2773" w:rsidP="007B2773">
      <w:pPr>
        <w:pStyle w:val="afc"/>
        <w:rPr>
          <w:rFonts w:cs="Times New Roman"/>
        </w:rPr>
      </w:pPr>
      <w:bookmarkStart w:id="41" w:name="_Toc216959857"/>
      <w:r>
        <w:rPr>
          <w:rFonts w:cs="Times New Roman"/>
        </w:rPr>
        <w:lastRenderedPageBreak/>
        <w:t>ПРИЛОЖЕНИЕ</w:t>
      </w:r>
      <w:bookmarkEnd w:id="41"/>
    </w:p>
    <w:p w14:paraId="49330181" w14:textId="087C64E3" w:rsidR="00120CA9" w:rsidRPr="00354259" w:rsidRDefault="008B1EA8" w:rsidP="008B1EA8">
      <w:pPr>
        <w:pStyle w:val="1-"/>
        <w:ind w:firstLine="0"/>
      </w:pPr>
      <w:proofErr w:type="spellStart"/>
      <w:r w:rsidRPr="00354259">
        <w:t>GitHub</w:t>
      </w:r>
      <w:proofErr w:type="spellEnd"/>
      <w:r w:rsidRPr="00354259">
        <w:t xml:space="preserve"> репозиторий: </w:t>
      </w:r>
    </w:p>
    <w:p w14:paraId="027EC0B3" w14:textId="1DF63556" w:rsidR="00AE5985" w:rsidRPr="00354259" w:rsidRDefault="00AE5985" w:rsidP="008B1EA8">
      <w:pPr>
        <w:pStyle w:val="1-"/>
        <w:ind w:firstLine="0"/>
        <w:rPr>
          <w:i/>
          <w:iCs/>
        </w:rPr>
      </w:pPr>
      <w:r w:rsidRPr="00354259">
        <w:rPr>
          <w:i/>
          <w:iCs/>
        </w:rPr>
        <w:t>“</w:t>
      </w:r>
      <w:hyperlink r:id="rId12" w:history="1">
        <w:r w:rsidR="007541FC" w:rsidRPr="007541FC">
          <w:rPr>
            <w:rStyle w:val="af"/>
            <w:i/>
            <w:iCs/>
          </w:rPr>
          <w:t>https://github.com/Bea</w:t>
        </w:r>
        <w:r w:rsidR="007541FC" w:rsidRPr="007541FC">
          <w:rPr>
            <w:rStyle w:val="af"/>
            <w:i/>
            <w:iCs/>
          </w:rPr>
          <w:t>c</w:t>
        </w:r>
        <w:r w:rsidR="007541FC" w:rsidRPr="007541FC">
          <w:rPr>
            <w:rStyle w:val="af"/>
            <w:i/>
            <w:iCs/>
          </w:rPr>
          <w:t>hlandBallroom/PythonLab.git</w:t>
        </w:r>
      </w:hyperlink>
      <w:r w:rsidRPr="00354259">
        <w:rPr>
          <w:i/>
          <w:iCs/>
        </w:rPr>
        <w:t>”</w:t>
      </w:r>
    </w:p>
    <w:sectPr w:rsidR="00AE5985" w:rsidRPr="00354259" w:rsidSect="00B5339B">
      <w:footerReference w:type="default" r:id="rId13"/>
      <w:footerReference w:type="firs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FD271" w14:textId="77777777" w:rsidR="009A7257" w:rsidRDefault="009A7257">
      <w:r>
        <w:separator/>
      </w:r>
    </w:p>
  </w:endnote>
  <w:endnote w:type="continuationSeparator" w:id="0">
    <w:p w14:paraId="6507348A" w14:textId="77777777" w:rsidR="009A7257" w:rsidRDefault="009A7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EndPr/>
    <w:sdtContent>
      <w:p w14:paraId="5CC43899" w14:textId="77777777" w:rsidR="00DC3428" w:rsidRDefault="002E13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87174" w14:textId="77777777" w:rsidR="00DC3428" w:rsidRDefault="00DC342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5B66F" w14:textId="77777777" w:rsidR="009A7257" w:rsidRDefault="009A7257">
      <w:r>
        <w:separator/>
      </w:r>
    </w:p>
  </w:footnote>
  <w:footnote w:type="continuationSeparator" w:id="0">
    <w:p w14:paraId="04CE60C8" w14:textId="77777777" w:rsidR="009A7257" w:rsidRDefault="009A7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395C"/>
    <w:multiLevelType w:val="multilevel"/>
    <w:tmpl w:val="860C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6B508DF"/>
    <w:multiLevelType w:val="hybridMultilevel"/>
    <w:tmpl w:val="F170F7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C2073"/>
    <w:multiLevelType w:val="hybridMultilevel"/>
    <w:tmpl w:val="4F5CD4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A3164"/>
    <w:multiLevelType w:val="hybridMultilevel"/>
    <w:tmpl w:val="9544EE1C"/>
    <w:lvl w:ilvl="0" w:tplc="A96893C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30FB6"/>
    <w:multiLevelType w:val="hybridMultilevel"/>
    <w:tmpl w:val="8AE4DD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930BF"/>
    <w:multiLevelType w:val="hybridMultilevel"/>
    <w:tmpl w:val="3194564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A90578"/>
    <w:multiLevelType w:val="hybridMultilevel"/>
    <w:tmpl w:val="12326D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07931C0"/>
    <w:multiLevelType w:val="hybridMultilevel"/>
    <w:tmpl w:val="C414D6BA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12A1A19"/>
    <w:multiLevelType w:val="hybridMultilevel"/>
    <w:tmpl w:val="E6D071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140A0192"/>
    <w:multiLevelType w:val="hybridMultilevel"/>
    <w:tmpl w:val="5DE454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848D3"/>
    <w:multiLevelType w:val="hybridMultilevel"/>
    <w:tmpl w:val="C4440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E76A3"/>
    <w:multiLevelType w:val="multilevel"/>
    <w:tmpl w:val="3E38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224BE"/>
    <w:multiLevelType w:val="hybridMultilevel"/>
    <w:tmpl w:val="074ADC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F284F"/>
    <w:multiLevelType w:val="hybridMultilevel"/>
    <w:tmpl w:val="0E66C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19B448B"/>
    <w:multiLevelType w:val="hybridMultilevel"/>
    <w:tmpl w:val="9D5E976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8B737D"/>
    <w:multiLevelType w:val="multilevel"/>
    <w:tmpl w:val="95F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A4D37"/>
    <w:multiLevelType w:val="hybridMultilevel"/>
    <w:tmpl w:val="E97E2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DE470D"/>
    <w:multiLevelType w:val="hybridMultilevel"/>
    <w:tmpl w:val="DD22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C0B5B"/>
    <w:multiLevelType w:val="multilevel"/>
    <w:tmpl w:val="C6F4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55DE6"/>
    <w:multiLevelType w:val="hybridMultilevel"/>
    <w:tmpl w:val="07E4F0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3" w15:restartNumberingAfterBreak="0">
    <w:nsid w:val="53F5206D"/>
    <w:multiLevelType w:val="multilevel"/>
    <w:tmpl w:val="BA526E94"/>
    <w:styleLink w:val="1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85918"/>
    <w:multiLevelType w:val="multilevel"/>
    <w:tmpl w:val="2FA058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280777"/>
    <w:multiLevelType w:val="hybridMultilevel"/>
    <w:tmpl w:val="B50C3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8E1225"/>
    <w:multiLevelType w:val="multilevel"/>
    <w:tmpl w:val="75C4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87045"/>
    <w:multiLevelType w:val="hybridMultilevel"/>
    <w:tmpl w:val="CC402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C53746"/>
    <w:multiLevelType w:val="hybridMultilevel"/>
    <w:tmpl w:val="357E912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EE4E84"/>
    <w:multiLevelType w:val="hybridMultilevel"/>
    <w:tmpl w:val="AE766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F43E9"/>
    <w:multiLevelType w:val="hybridMultilevel"/>
    <w:tmpl w:val="FDAC4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0"/>
  </w:num>
  <w:num w:numId="3">
    <w:abstractNumId w:val="1"/>
  </w:num>
  <w:num w:numId="4">
    <w:abstractNumId w:val="22"/>
  </w:num>
  <w:num w:numId="5">
    <w:abstractNumId w:val="3"/>
  </w:num>
  <w:num w:numId="6">
    <w:abstractNumId w:val="5"/>
  </w:num>
  <w:num w:numId="7">
    <w:abstractNumId w:val="14"/>
  </w:num>
  <w:num w:numId="8">
    <w:abstractNumId w:val="2"/>
  </w:num>
  <w:num w:numId="9">
    <w:abstractNumId w:val="25"/>
  </w:num>
  <w:num w:numId="10">
    <w:abstractNumId w:val="24"/>
  </w:num>
  <w:num w:numId="11">
    <w:abstractNumId w:val="4"/>
  </w:num>
  <w:num w:numId="12">
    <w:abstractNumId w:val="12"/>
  </w:num>
  <w:num w:numId="13">
    <w:abstractNumId w:val="30"/>
  </w:num>
  <w:num w:numId="14">
    <w:abstractNumId w:val="6"/>
  </w:num>
  <w:num w:numId="15">
    <w:abstractNumId w:val="28"/>
  </w:num>
  <w:num w:numId="16">
    <w:abstractNumId w:val="13"/>
  </w:num>
  <w:num w:numId="17">
    <w:abstractNumId w:val="23"/>
  </w:num>
  <w:num w:numId="18">
    <w:abstractNumId w:val="11"/>
  </w:num>
  <w:num w:numId="19">
    <w:abstractNumId w:val="8"/>
  </w:num>
  <w:num w:numId="20">
    <w:abstractNumId w:val="21"/>
  </w:num>
  <w:num w:numId="21">
    <w:abstractNumId w:val="7"/>
  </w:num>
  <w:num w:numId="22">
    <w:abstractNumId w:val="9"/>
  </w:num>
  <w:num w:numId="23">
    <w:abstractNumId w:val="15"/>
  </w:num>
  <w:num w:numId="24">
    <w:abstractNumId w:val="27"/>
  </w:num>
  <w:num w:numId="25">
    <w:abstractNumId w:val="31"/>
  </w:num>
  <w:num w:numId="26">
    <w:abstractNumId w:val="16"/>
  </w:num>
  <w:num w:numId="27">
    <w:abstractNumId w:val="19"/>
  </w:num>
  <w:num w:numId="28">
    <w:abstractNumId w:val="18"/>
  </w:num>
  <w:num w:numId="29">
    <w:abstractNumId w:val="0"/>
  </w:num>
  <w:num w:numId="30">
    <w:abstractNumId w:val="26"/>
  </w:num>
  <w:num w:numId="31">
    <w:abstractNumId w:val="17"/>
  </w:num>
  <w:num w:numId="32">
    <w:abstractNumId w:val="2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39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1BBE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2760F"/>
    <w:rsid w:val="00031A67"/>
    <w:rsid w:val="000334CE"/>
    <w:rsid w:val="00035933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463D"/>
    <w:rsid w:val="00065D35"/>
    <w:rsid w:val="00066CBB"/>
    <w:rsid w:val="000676CD"/>
    <w:rsid w:val="000679E3"/>
    <w:rsid w:val="00070449"/>
    <w:rsid w:val="000707D3"/>
    <w:rsid w:val="00071A60"/>
    <w:rsid w:val="000748B9"/>
    <w:rsid w:val="00074D18"/>
    <w:rsid w:val="000754AE"/>
    <w:rsid w:val="000756D1"/>
    <w:rsid w:val="000805A1"/>
    <w:rsid w:val="00083340"/>
    <w:rsid w:val="000836DC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97E7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B7A42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2E77"/>
    <w:rsid w:val="000F34B2"/>
    <w:rsid w:val="000F3997"/>
    <w:rsid w:val="000F5C9F"/>
    <w:rsid w:val="000F6014"/>
    <w:rsid w:val="000F6874"/>
    <w:rsid w:val="000F6D3D"/>
    <w:rsid w:val="000F7BC7"/>
    <w:rsid w:val="000F7ED6"/>
    <w:rsid w:val="0010611F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065D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1645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3C52"/>
    <w:rsid w:val="00174511"/>
    <w:rsid w:val="00174DED"/>
    <w:rsid w:val="001754D9"/>
    <w:rsid w:val="0017562D"/>
    <w:rsid w:val="0017709E"/>
    <w:rsid w:val="001801ED"/>
    <w:rsid w:val="00190447"/>
    <w:rsid w:val="00190BD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1ECB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2D35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398A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618B1"/>
    <w:rsid w:val="00262D2B"/>
    <w:rsid w:val="00266182"/>
    <w:rsid w:val="002678AD"/>
    <w:rsid w:val="00273A0B"/>
    <w:rsid w:val="00273B67"/>
    <w:rsid w:val="00273CF3"/>
    <w:rsid w:val="00274209"/>
    <w:rsid w:val="0027523A"/>
    <w:rsid w:val="00277A5C"/>
    <w:rsid w:val="00280252"/>
    <w:rsid w:val="0028159E"/>
    <w:rsid w:val="00282495"/>
    <w:rsid w:val="00284A94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297E"/>
    <w:rsid w:val="002A319C"/>
    <w:rsid w:val="002A3376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2948"/>
    <w:rsid w:val="002D4E48"/>
    <w:rsid w:val="002D4FEB"/>
    <w:rsid w:val="002D68C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A6B"/>
    <w:rsid w:val="00313B27"/>
    <w:rsid w:val="00316F97"/>
    <w:rsid w:val="0032158C"/>
    <w:rsid w:val="00324098"/>
    <w:rsid w:val="00325123"/>
    <w:rsid w:val="00325D69"/>
    <w:rsid w:val="00326759"/>
    <w:rsid w:val="00326A9A"/>
    <w:rsid w:val="00326E4F"/>
    <w:rsid w:val="003276F5"/>
    <w:rsid w:val="00327C75"/>
    <w:rsid w:val="00330324"/>
    <w:rsid w:val="00330826"/>
    <w:rsid w:val="00330B0D"/>
    <w:rsid w:val="0033336D"/>
    <w:rsid w:val="003334B4"/>
    <w:rsid w:val="0034090C"/>
    <w:rsid w:val="00340DB0"/>
    <w:rsid w:val="003439E0"/>
    <w:rsid w:val="003441F6"/>
    <w:rsid w:val="003442B7"/>
    <w:rsid w:val="00350CC3"/>
    <w:rsid w:val="00351211"/>
    <w:rsid w:val="003512D5"/>
    <w:rsid w:val="003514AF"/>
    <w:rsid w:val="003523D9"/>
    <w:rsid w:val="00354259"/>
    <w:rsid w:val="0035607B"/>
    <w:rsid w:val="00357991"/>
    <w:rsid w:val="003605D7"/>
    <w:rsid w:val="00360941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A720B"/>
    <w:rsid w:val="003B2432"/>
    <w:rsid w:val="003B2761"/>
    <w:rsid w:val="003B3EFC"/>
    <w:rsid w:val="003B54B5"/>
    <w:rsid w:val="003B5E88"/>
    <w:rsid w:val="003B707E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395"/>
    <w:rsid w:val="003D67C8"/>
    <w:rsid w:val="003D6FC2"/>
    <w:rsid w:val="003D78AC"/>
    <w:rsid w:val="003E26DA"/>
    <w:rsid w:val="003E2786"/>
    <w:rsid w:val="003E3A83"/>
    <w:rsid w:val="003E61F1"/>
    <w:rsid w:val="003F0D77"/>
    <w:rsid w:val="003F0DE0"/>
    <w:rsid w:val="003F2098"/>
    <w:rsid w:val="003F26F4"/>
    <w:rsid w:val="003F296D"/>
    <w:rsid w:val="003F495F"/>
    <w:rsid w:val="003F59C8"/>
    <w:rsid w:val="003F749D"/>
    <w:rsid w:val="00405AA4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67F0F"/>
    <w:rsid w:val="004701F4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1732"/>
    <w:rsid w:val="004C3A4B"/>
    <w:rsid w:val="004C5226"/>
    <w:rsid w:val="004C6BD2"/>
    <w:rsid w:val="004C787F"/>
    <w:rsid w:val="004D0D11"/>
    <w:rsid w:val="004D0EC3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45FD"/>
    <w:rsid w:val="004F5F53"/>
    <w:rsid w:val="00500D47"/>
    <w:rsid w:val="0050508B"/>
    <w:rsid w:val="005058F0"/>
    <w:rsid w:val="0050779F"/>
    <w:rsid w:val="00510EE9"/>
    <w:rsid w:val="00512C7D"/>
    <w:rsid w:val="00513E60"/>
    <w:rsid w:val="0051516A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761F"/>
    <w:rsid w:val="00540855"/>
    <w:rsid w:val="00542076"/>
    <w:rsid w:val="005420B2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6695E"/>
    <w:rsid w:val="005739F8"/>
    <w:rsid w:val="0057569A"/>
    <w:rsid w:val="0057737B"/>
    <w:rsid w:val="00577841"/>
    <w:rsid w:val="00580459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6E0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2EB8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600E40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45A5"/>
    <w:rsid w:val="006160CF"/>
    <w:rsid w:val="00616776"/>
    <w:rsid w:val="00616BAE"/>
    <w:rsid w:val="006171CB"/>
    <w:rsid w:val="006175B2"/>
    <w:rsid w:val="00620626"/>
    <w:rsid w:val="00620BF8"/>
    <w:rsid w:val="006230E8"/>
    <w:rsid w:val="006244AA"/>
    <w:rsid w:val="00624F59"/>
    <w:rsid w:val="00625F52"/>
    <w:rsid w:val="006260D1"/>
    <w:rsid w:val="00626646"/>
    <w:rsid w:val="006267A5"/>
    <w:rsid w:val="00631935"/>
    <w:rsid w:val="00631F3D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75274"/>
    <w:rsid w:val="00675A62"/>
    <w:rsid w:val="006808FD"/>
    <w:rsid w:val="00683F08"/>
    <w:rsid w:val="00683F78"/>
    <w:rsid w:val="00684D56"/>
    <w:rsid w:val="00687663"/>
    <w:rsid w:val="00691400"/>
    <w:rsid w:val="00693470"/>
    <w:rsid w:val="00693B83"/>
    <w:rsid w:val="00694207"/>
    <w:rsid w:val="00695B40"/>
    <w:rsid w:val="006A0873"/>
    <w:rsid w:val="006A21DE"/>
    <w:rsid w:val="006A2503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4708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1A81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061"/>
    <w:rsid w:val="0074197E"/>
    <w:rsid w:val="0074245B"/>
    <w:rsid w:val="0074271F"/>
    <w:rsid w:val="00742F3A"/>
    <w:rsid w:val="00743D92"/>
    <w:rsid w:val="00745C85"/>
    <w:rsid w:val="00753204"/>
    <w:rsid w:val="007541FC"/>
    <w:rsid w:val="007600DC"/>
    <w:rsid w:val="00761962"/>
    <w:rsid w:val="007625C0"/>
    <w:rsid w:val="00762CD2"/>
    <w:rsid w:val="00763AFC"/>
    <w:rsid w:val="00763B4E"/>
    <w:rsid w:val="00766566"/>
    <w:rsid w:val="007668E6"/>
    <w:rsid w:val="00772E01"/>
    <w:rsid w:val="00777BCC"/>
    <w:rsid w:val="00780D60"/>
    <w:rsid w:val="0078271A"/>
    <w:rsid w:val="00782A55"/>
    <w:rsid w:val="00783F98"/>
    <w:rsid w:val="00784307"/>
    <w:rsid w:val="00785724"/>
    <w:rsid w:val="007865FB"/>
    <w:rsid w:val="007866E6"/>
    <w:rsid w:val="007904D8"/>
    <w:rsid w:val="00791096"/>
    <w:rsid w:val="00792350"/>
    <w:rsid w:val="0079312C"/>
    <w:rsid w:val="00793C8D"/>
    <w:rsid w:val="0079627B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2773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E649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15FC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1E0B"/>
    <w:rsid w:val="008423D2"/>
    <w:rsid w:val="00842C2B"/>
    <w:rsid w:val="00846740"/>
    <w:rsid w:val="00855EC3"/>
    <w:rsid w:val="008607B1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23D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487"/>
    <w:rsid w:val="00883E2C"/>
    <w:rsid w:val="008852C4"/>
    <w:rsid w:val="00885474"/>
    <w:rsid w:val="00887205"/>
    <w:rsid w:val="008907ED"/>
    <w:rsid w:val="00890993"/>
    <w:rsid w:val="00890F55"/>
    <w:rsid w:val="0089241A"/>
    <w:rsid w:val="00892E33"/>
    <w:rsid w:val="00893647"/>
    <w:rsid w:val="00895B65"/>
    <w:rsid w:val="008960EF"/>
    <w:rsid w:val="00897DC2"/>
    <w:rsid w:val="008A114C"/>
    <w:rsid w:val="008A1CEB"/>
    <w:rsid w:val="008A2E3D"/>
    <w:rsid w:val="008A3F0B"/>
    <w:rsid w:val="008B06A1"/>
    <w:rsid w:val="008B1751"/>
    <w:rsid w:val="008B18CB"/>
    <w:rsid w:val="008B1EA8"/>
    <w:rsid w:val="008B2AB6"/>
    <w:rsid w:val="008B4265"/>
    <w:rsid w:val="008B4D5A"/>
    <w:rsid w:val="008B5B74"/>
    <w:rsid w:val="008B5E74"/>
    <w:rsid w:val="008B6EC0"/>
    <w:rsid w:val="008B7158"/>
    <w:rsid w:val="008B77AC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D89"/>
    <w:rsid w:val="008D7A7A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54AF"/>
    <w:rsid w:val="008F70D1"/>
    <w:rsid w:val="00900C59"/>
    <w:rsid w:val="009010C0"/>
    <w:rsid w:val="009022F0"/>
    <w:rsid w:val="009023B7"/>
    <w:rsid w:val="00903565"/>
    <w:rsid w:val="0090516D"/>
    <w:rsid w:val="009075D2"/>
    <w:rsid w:val="0090772B"/>
    <w:rsid w:val="00910FB4"/>
    <w:rsid w:val="00914B5D"/>
    <w:rsid w:val="00914B8B"/>
    <w:rsid w:val="00914FC2"/>
    <w:rsid w:val="009207C0"/>
    <w:rsid w:val="00922D1F"/>
    <w:rsid w:val="00924D7B"/>
    <w:rsid w:val="00924E7D"/>
    <w:rsid w:val="00927D1A"/>
    <w:rsid w:val="00927DEE"/>
    <w:rsid w:val="009312FA"/>
    <w:rsid w:val="009327BC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257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0CB5"/>
    <w:rsid w:val="009E1619"/>
    <w:rsid w:val="009E266E"/>
    <w:rsid w:val="009E2898"/>
    <w:rsid w:val="009E28FD"/>
    <w:rsid w:val="009E2FF2"/>
    <w:rsid w:val="009E5AAE"/>
    <w:rsid w:val="009E60BA"/>
    <w:rsid w:val="009F0668"/>
    <w:rsid w:val="009F0AA8"/>
    <w:rsid w:val="009F1130"/>
    <w:rsid w:val="009F13B2"/>
    <w:rsid w:val="009F190E"/>
    <w:rsid w:val="009F22E5"/>
    <w:rsid w:val="009F2AAC"/>
    <w:rsid w:val="009F3CE6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5C5B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4517"/>
    <w:rsid w:val="00A5455A"/>
    <w:rsid w:val="00A56E7B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3155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5985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438"/>
    <w:rsid w:val="00B15EA6"/>
    <w:rsid w:val="00B1753F"/>
    <w:rsid w:val="00B2319C"/>
    <w:rsid w:val="00B243A8"/>
    <w:rsid w:val="00B249E5"/>
    <w:rsid w:val="00B2760F"/>
    <w:rsid w:val="00B311A5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7376"/>
    <w:rsid w:val="00B4744F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2E7D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C0A52"/>
    <w:rsid w:val="00BC0EB3"/>
    <w:rsid w:val="00BC5604"/>
    <w:rsid w:val="00BD0027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3184"/>
    <w:rsid w:val="00C032FC"/>
    <w:rsid w:val="00C035DD"/>
    <w:rsid w:val="00C04151"/>
    <w:rsid w:val="00C04E73"/>
    <w:rsid w:val="00C05959"/>
    <w:rsid w:val="00C10AF5"/>
    <w:rsid w:val="00C11A4C"/>
    <w:rsid w:val="00C11B20"/>
    <w:rsid w:val="00C12023"/>
    <w:rsid w:val="00C124FA"/>
    <w:rsid w:val="00C14C4C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4840"/>
    <w:rsid w:val="00C563B3"/>
    <w:rsid w:val="00C57480"/>
    <w:rsid w:val="00C6340B"/>
    <w:rsid w:val="00C64F6A"/>
    <w:rsid w:val="00C6565B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608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E7BCE"/>
    <w:rsid w:val="00CF1AF9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4939"/>
    <w:rsid w:val="00D52477"/>
    <w:rsid w:val="00D52AFB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D84"/>
    <w:rsid w:val="00DA3548"/>
    <w:rsid w:val="00DA3658"/>
    <w:rsid w:val="00DA44AE"/>
    <w:rsid w:val="00DA4A72"/>
    <w:rsid w:val="00DA6576"/>
    <w:rsid w:val="00DA682A"/>
    <w:rsid w:val="00DB01A3"/>
    <w:rsid w:val="00DB09C5"/>
    <w:rsid w:val="00DB2CDB"/>
    <w:rsid w:val="00DB3185"/>
    <w:rsid w:val="00DB4AE3"/>
    <w:rsid w:val="00DB55F4"/>
    <w:rsid w:val="00DB634C"/>
    <w:rsid w:val="00DC03FE"/>
    <w:rsid w:val="00DC05C8"/>
    <w:rsid w:val="00DC1240"/>
    <w:rsid w:val="00DC1F81"/>
    <w:rsid w:val="00DC3428"/>
    <w:rsid w:val="00DC5009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961"/>
    <w:rsid w:val="00DE5D8E"/>
    <w:rsid w:val="00DE7980"/>
    <w:rsid w:val="00DE7F0D"/>
    <w:rsid w:val="00DF3676"/>
    <w:rsid w:val="00DF533F"/>
    <w:rsid w:val="00DF5354"/>
    <w:rsid w:val="00DF6CDD"/>
    <w:rsid w:val="00DF7AC7"/>
    <w:rsid w:val="00DF7F0B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179A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97F2F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37CB"/>
    <w:rsid w:val="00F2502B"/>
    <w:rsid w:val="00F25FEE"/>
    <w:rsid w:val="00F27874"/>
    <w:rsid w:val="00F33277"/>
    <w:rsid w:val="00F33BBB"/>
    <w:rsid w:val="00F3457B"/>
    <w:rsid w:val="00F34AF4"/>
    <w:rsid w:val="00F41168"/>
    <w:rsid w:val="00F42EB6"/>
    <w:rsid w:val="00F4381B"/>
    <w:rsid w:val="00F447AE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66AFF"/>
    <w:rsid w:val="00F70B59"/>
    <w:rsid w:val="00F70EB7"/>
    <w:rsid w:val="00F71A52"/>
    <w:rsid w:val="00F75A7E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42BA12"/>
  <w15:docId w15:val="{396961BC-2A99-4241-B415-C1806398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1">
    <w:name w:val="heading 1"/>
    <w:basedOn w:val="a1"/>
    <w:next w:val="a1"/>
    <w:link w:val="12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1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3">
    <w:name w:val="toc 1"/>
    <w:basedOn w:val="14"/>
    <w:next w:val="a1"/>
    <w:autoRedefine/>
    <w:uiPriority w:val="39"/>
    <w:qFormat/>
    <w:rsid w:val="003B5E88"/>
    <w:rPr>
      <w:noProof/>
    </w:rPr>
  </w:style>
  <w:style w:type="paragraph" w:customStyle="1" w:styleId="14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4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4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2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4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Unresolved Mention"/>
    <w:basedOn w:val="a2"/>
    <w:uiPriority w:val="99"/>
    <w:semiHidden/>
    <w:unhideWhenUsed/>
    <w:rsid w:val="00E2179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E2179A"/>
    <w:pPr>
      <w:spacing w:before="100" w:beforeAutospacing="1" w:after="100" w:afterAutospacing="1"/>
    </w:pPr>
    <w:rPr>
      <w:lang w:eastAsia="zh-CN"/>
    </w:rPr>
  </w:style>
  <w:style w:type="character" w:styleId="aff6">
    <w:name w:val="Strong"/>
    <w:basedOn w:val="a2"/>
    <w:uiPriority w:val="22"/>
    <w:qFormat/>
    <w:rsid w:val="00E2179A"/>
    <w:rPr>
      <w:b/>
      <w:bCs/>
    </w:rPr>
  </w:style>
  <w:style w:type="character" w:styleId="HTML">
    <w:name w:val="HTML Code"/>
    <w:basedOn w:val="a2"/>
    <w:uiPriority w:val="99"/>
    <w:unhideWhenUsed/>
    <w:rsid w:val="003F2098"/>
    <w:rPr>
      <w:rFonts w:ascii="Courier New" w:eastAsia="Times New Roman" w:hAnsi="Courier New" w:cs="Courier New"/>
      <w:sz w:val="20"/>
      <w:szCs w:val="20"/>
    </w:rPr>
  </w:style>
  <w:style w:type="numbering" w:customStyle="1" w:styleId="10">
    <w:name w:val="Текущий список1"/>
    <w:uiPriority w:val="99"/>
    <w:rsid w:val="008D7A7A"/>
    <w:pPr>
      <w:numPr>
        <w:numId w:val="17"/>
      </w:numPr>
    </w:pPr>
  </w:style>
  <w:style w:type="character" w:styleId="aff7">
    <w:name w:val="FollowedHyperlink"/>
    <w:basedOn w:val="a2"/>
    <w:rsid w:val="007541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BeachlandBallroom/PythonLab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gag\Downloads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343</TotalTime>
  <Pages>21</Pages>
  <Words>3440</Words>
  <Characters>19613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23007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Aisha Stamm</cp:lastModifiedBy>
  <cp:revision>71</cp:revision>
  <cp:lastPrinted>2022-04-10T18:27:00Z</cp:lastPrinted>
  <dcterms:created xsi:type="dcterms:W3CDTF">2025-12-14T20:39:00Z</dcterms:created>
  <dcterms:modified xsi:type="dcterms:W3CDTF">2025-12-18T10:29:00Z</dcterms:modified>
</cp:coreProperties>
</file>